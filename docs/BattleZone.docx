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E2A3B" w14:textId="77777777" w:rsidR="00B354D4" w:rsidRDefault="00B354D4" w:rsidP="00B354D4">
      <w:pPr>
        <w:pStyle w:val="CURSO"/>
      </w:pPr>
      <w:r>
        <w:rPr>
          <w:noProof/>
          <w:lang w:eastAsia="es-ES"/>
        </w:rPr>
        <w:drawing>
          <wp:anchor distT="0" distB="0" distL="114300" distR="114300" simplePos="0" relativeHeight="251658240" behindDoc="1" locked="0" layoutInCell="1" allowOverlap="1" wp14:anchorId="60E9780F" wp14:editId="77AFB33C">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6E77016E"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2A7BF232" wp14:editId="37966F99">
                <wp:simplePos x="0" y="0"/>
                <wp:positionH relativeFrom="column">
                  <wp:posOffset>547370</wp:posOffset>
                </wp:positionH>
                <wp:positionV relativeFrom="paragraph">
                  <wp:posOffset>2286635</wp:posOffset>
                </wp:positionV>
                <wp:extent cx="4724400"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1409700"/>
                        </a:xfrm>
                        <a:prstGeom prst="rect">
                          <a:avLst/>
                        </a:prstGeom>
                        <a:noFill/>
                        <a:ln w="9525">
                          <a:noFill/>
                          <a:miter lim="800000"/>
                          <a:headEnd/>
                          <a:tailEnd/>
                        </a:ln>
                      </wps:spPr>
                      <wps:txbx>
                        <w:txbxContent>
                          <w:p w14:paraId="60C4A831" w14:textId="1B5B4058" w:rsidR="00116E33" w:rsidRPr="0007312F" w:rsidRDefault="004808A3" w:rsidP="00116E33">
                            <w:pPr>
                              <w:pStyle w:val="CURSO"/>
                              <w:rPr>
                                <w:sz w:val="240"/>
                              </w:rPr>
                            </w:pPr>
                            <w:r>
                              <w:rPr>
                                <w:sz w:val="144"/>
                              </w:rPr>
                              <w:t>PYTHO</w:t>
                            </w:r>
                            <w:r w:rsidR="006A72AC">
                              <w:rPr>
                                <w:sz w:val="144"/>
                              </w:rPr>
                              <w:t>N</w:t>
                            </w:r>
                            <w:r>
                              <w:rPr>
                                <w:sz w:val="144"/>
                              </w:rPr>
                              <w:t>N</w:t>
                            </w:r>
                          </w:p>
                          <w:p w14:paraId="73754EC4"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7BF232" id="_x0000_t202" coordsize="21600,21600" o:spt="202" path="m,l,21600r21600,l21600,xe">
                <v:stroke joinstyle="miter"/>
                <v:path gradientshapeok="t" o:connecttype="rect"/>
              </v:shapetype>
              <v:shape id="Cuadro de texto 2" o:spid="_x0000_s1026" type="#_x0000_t202" style="position:absolute;margin-left:43.1pt;margin-top:180.05pt;width:372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" filled="f" stroked="f">
                <v:textbox>
                  <w:txbxContent>
                    <w:p w14:paraId="60C4A831" w14:textId="1B5B4058" w:rsidR="00116E33" w:rsidRPr="0007312F" w:rsidRDefault="004808A3" w:rsidP="00116E33">
                      <w:pPr>
                        <w:pStyle w:val="CURSO"/>
                        <w:rPr>
                          <w:sz w:val="240"/>
                        </w:rPr>
                      </w:pPr>
                      <w:r>
                        <w:rPr>
                          <w:sz w:val="144"/>
                        </w:rPr>
                        <w:t>PYTHO</w:t>
                      </w:r>
                      <w:r w:rsidR="006A72AC">
                        <w:rPr>
                          <w:sz w:val="144"/>
                        </w:rPr>
                        <w:t>N</w:t>
                      </w:r>
                      <w:r>
                        <w:rPr>
                          <w:sz w:val="144"/>
                        </w:rPr>
                        <w:t>N</w:t>
                      </w:r>
                    </w:p>
                    <w:p w14:paraId="73754EC4" w14:textId="77777777"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5CDBA751" wp14:editId="71AEB1DA">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375987CF" w14:textId="6558D11D" w:rsidR="0038384E" w:rsidRPr="0038384E" w:rsidRDefault="006A72AC" w:rsidP="0038384E">
                            <w:pPr>
                              <w:pStyle w:val="CURSO"/>
                              <w:rPr>
                                <w:sz w:val="28"/>
                              </w:rPr>
                            </w:pPr>
                            <w:r>
                              <w:rPr>
                                <w:sz w:val="28"/>
                              </w:rPr>
                              <w:t>Iván Báscones Cubillo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BA751"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" filled="f" stroked="f">
                <v:textbox style="mso-fit-shape-to-text:t">
                  <w:txbxContent>
                    <w:p w14:paraId="375987CF" w14:textId="6558D11D" w:rsidR="0038384E" w:rsidRPr="0038384E" w:rsidRDefault="006A72AC" w:rsidP="0038384E">
                      <w:pPr>
                        <w:pStyle w:val="CURSO"/>
                        <w:rPr>
                          <w:sz w:val="28"/>
                        </w:rPr>
                      </w:pPr>
                      <w:r>
                        <w:rPr>
                          <w:sz w:val="28"/>
                        </w:rPr>
                        <w:t>Iván Báscones Cubillo</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55E9F9D2" wp14:editId="0C21D06C">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08457EA1" wp14:editId="6D178D39">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40E97784" w14:textId="64BBB406" w:rsidR="00116E33" w:rsidRPr="00116E33" w:rsidRDefault="00AD4E67" w:rsidP="00116E33">
                            <w:pPr>
                              <w:pStyle w:val="CURSO"/>
                              <w:rPr>
                                <w:color w:val="FFFFFF" w:themeColor="background1"/>
                              </w:rPr>
                            </w:pPr>
                            <w:r>
                              <w:rPr>
                                <w:color w:val="FFFFFF" w:themeColor="background1"/>
                              </w:rPr>
                              <w:t>BATTLE ZONE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57EA1"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" filled="f" stroked="f">
                <v:textbox style="mso-fit-shape-to-text:t">
                  <w:txbxContent>
                    <w:p w14:paraId="40E97784" w14:textId="64BBB406" w:rsidR="00116E33" w:rsidRPr="00116E33" w:rsidRDefault="00AD4E67" w:rsidP="00116E33">
                      <w:pPr>
                        <w:pStyle w:val="CURSO"/>
                        <w:rPr>
                          <w:color w:val="FFFFFF" w:themeColor="background1"/>
                        </w:rPr>
                      </w:pPr>
                      <w:r>
                        <w:rPr>
                          <w:color w:val="FFFFFF" w:themeColor="background1"/>
                        </w:rPr>
                        <w:t>BATTLE ZONE</w:t>
                      </w:r>
                    </w:p>
                  </w:txbxContent>
                </v:textbox>
                <w10:wrap type="square"/>
              </v:shape>
            </w:pict>
          </mc:Fallback>
        </mc:AlternateContent>
      </w:r>
      <w:r w:rsidR="00116E33" w:rsidRPr="00116E33">
        <w:rPr>
          <w:rStyle w:val="CURSOCar"/>
        </w:rPr>
        <w:br w:type="page"/>
      </w:r>
    </w:p>
    <w:p w14:paraId="667EDDA8" w14:textId="77777777" w:rsidR="009802B8" w:rsidRDefault="009802B8" w:rsidP="009802B8">
      <w:pPr>
        <w:jc w:val="right"/>
        <w:rPr>
          <w:color w:val="000F9F"/>
        </w:rPr>
      </w:pPr>
    </w:p>
    <w:p w14:paraId="2C0A6A3F" w14:textId="77777777" w:rsidR="009802B8" w:rsidRDefault="009802B8" w:rsidP="009802B8">
      <w:pPr>
        <w:jc w:val="right"/>
        <w:rPr>
          <w:color w:val="000F9F"/>
        </w:rPr>
      </w:pPr>
    </w:p>
    <w:p w14:paraId="269AC22A" w14:textId="77777777" w:rsidR="009802B8" w:rsidRDefault="009802B8" w:rsidP="009802B8">
      <w:pPr>
        <w:jc w:val="right"/>
        <w:rPr>
          <w:color w:val="000F9F"/>
        </w:rPr>
      </w:pPr>
    </w:p>
    <w:p w14:paraId="7A94F33B" w14:textId="77777777" w:rsidR="00733F13" w:rsidRDefault="00733F13" w:rsidP="00733F13">
      <w:pPr>
        <w:jc w:val="right"/>
        <w:rPr>
          <w:noProof/>
          <w:color w:val="000F9F"/>
        </w:rPr>
      </w:pPr>
    </w:p>
    <w:p w14:paraId="3ED05727" w14:textId="13CEAB79" w:rsidR="009802B8" w:rsidRPr="009802B8" w:rsidRDefault="00733F13" w:rsidP="00733F13">
      <w:pPr>
        <w:jc w:val="right"/>
        <w:rPr>
          <w:color w:val="000F9F"/>
        </w:rPr>
      </w:pPr>
      <w:r>
        <w:rPr>
          <w:noProof/>
          <w:color w:val="000F9F"/>
        </w:rPr>
        <w:drawing>
          <wp:inline distT="0" distB="0" distL="0" distR="0" wp14:anchorId="7EEC1AE2" wp14:editId="728A58BB">
            <wp:extent cx="4098925" cy="4203065"/>
            <wp:effectExtent l="76200" t="76200" r="130175" b="140335"/>
            <wp:docPr id="1132316804" name="Imagen 5" descr="Una persona con gafas de sol posando para la cámara delante de una montañ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6804" name="Imagen 5" descr="Una persona con gafas de sol posando para la cámara delante de una montaña&#10;&#10;El contenido generado por IA puede ser incorrecto."/>
                    <pic:cNvPicPr/>
                  </pic:nvPicPr>
                  <pic:blipFill rotWithShape="1">
                    <a:blip r:embed="rId9" cstate="print">
                      <a:extLst>
                        <a:ext uri="{28A0092B-C50C-407E-A947-70E740481C1C}">
                          <a14:useLocalDpi xmlns:a14="http://schemas.microsoft.com/office/drawing/2010/main" val="0"/>
                        </a:ext>
                      </a:extLst>
                    </a:blip>
                    <a:srcRect l="27715"/>
                    <a:stretch/>
                  </pic:blipFill>
                  <pic:spPr bwMode="auto">
                    <a:xfrm>
                      <a:off x="0" y="0"/>
                      <a:ext cx="4098925" cy="4203065"/>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AC44D7" w14:textId="0FAE8438" w:rsidR="009802B8" w:rsidRPr="009802B8" w:rsidRDefault="006A72AC" w:rsidP="009802B8">
      <w:pPr>
        <w:pStyle w:val="CURSO"/>
        <w:jc w:val="right"/>
      </w:pPr>
      <w:r>
        <w:t>IVÁN BASCONES CUBILLO</w:t>
      </w:r>
    </w:p>
    <w:p w14:paraId="40D9C57F" w14:textId="77777777"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7D7A675C" w14:textId="76641B95" w:rsidR="009802B8" w:rsidRDefault="009802B8" w:rsidP="009802B8">
      <w:pPr>
        <w:jc w:val="right"/>
      </w:pPr>
      <w:r w:rsidRPr="009802B8">
        <w:rPr>
          <w:b/>
          <w:color w:val="000F9F"/>
        </w:rPr>
        <w:t>Fecha:</w:t>
      </w:r>
      <w:r>
        <w:t xml:space="preserve"> </w:t>
      </w:r>
      <w:r w:rsidR="00AD4E67">
        <w:rPr>
          <w:color w:val="A6A6A6" w:themeColor="background1" w:themeShade="A6"/>
        </w:rPr>
        <w:t>XX</w:t>
      </w:r>
      <w:r>
        <w:rPr>
          <w:color w:val="A6A6A6" w:themeColor="background1" w:themeShade="A6"/>
        </w:rPr>
        <w:t>,</w:t>
      </w:r>
      <w:r w:rsidRPr="009802B8">
        <w:rPr>
          <w:color w:val="A6A6A6" w:themeColor="background1" w:themeShade="A6"/>
        </w:rPr>
        <w:t xml:space="preserve"> </w:t>
      </w:r>
      <w:r w:rsidR="00AD4E67">
        <w:rPr>
          <w:color w:val="A6A6A6" w:themeColor="background1" w:themeShade="A6"/>
        </w:rPr>
        <w:t>MARZO</w:t>
      </w:r>
      <w:r w:rsidRPr="009802B8">
        <w:rPr>
          <w:color w:val="A6A6A6" w:themeColor="background1" w:themeShade="A6"/>
        </w:rPr>
        <w:t xml:space="preserve">, </w:t>
      </w:r>
      <w:r w:rsidR="00AD4E67">
        <w:rPr>
          <w:color w:val="A6A6A6" w:themeColor="background1" w:themeShade="A6"/>
        </w:rPr>
        <w:t>2025</w:t>
      </w:r>
      <w:r>
        <w:br w:type="page"/>
      </w:r>
    </w:p>
    <w:sdt>
      <w:sdtPr>
        <w:rPr>
          <w:rFonts w:asciiTheme="minorHAnsi" w:hAnsiTheme="minorHAnsi"/>
          <w:color w:val="auto"/>
          <w:sz w:val="22"/>
        </w:rPr>
        <w:id w:val="-1179647188"/>
        <w:docPartObj>
          <w:docPartGallery w:val="Table of Contents"/>
          <w:docPartUnique/>
        </w:docPartObj>
      </w:sdtPr>
      <w:sdtEndPr>
        <w:rPr>
          <w:b/>
          <w:bCs/>
        </w:rPr>
      </w:sdtEndPr>
      <w:sdtContent>
        <w:p w14:paraId="0B405D26" w14:textId="26157B4E" w:rsidR="00116094" w:rsidRDefault="00116094" w:rsidP="00116094">
          <w:pPr>
            <w:pStyle w:val="TokioTtulo"/>
          </w:pPr>
          <w:r>
            <w:t>ÍNDICE DE CONTENIDOS</w:t>
          </w:r>
        </w:p>
        <w:p w14:paraId="332888CB" w14:textId="3A330555" w:rsidR="00561B7E" w:rsidRDefault="00116094">
          <w:pPr>
            <w:pStyle w:val="TDC2"/>
            <w:tabs>
              <w:tab w:val="right" w:leader="dot" w:pos="8920"/>
            </w:tabs>
            <w:rPr>
              <w:rFonts w:cstheme="minorBidi"/>
              <w:noProof/>
              <w:kern w:val="2"/>
              <w:sz w:val="24"/>
              <w:szCs w:val="24"/>
              <w14:ligatures w14:val="standardContextual"/>
            </w:rPr>
          </w:pPr>
          <w:r>
            <w:rPr>
              <w:rFonts w:ascii="Circular Std Black" w:hAnsi="Circular Std Black" w:cs="Circular Std Black"/>
              <w:noProof/>
            </w:rPr>
            <w:fldChar w:fldCharType="begin"/>
          </w:r>
          <w:r>
            <w:instrText xml:space="preserve"> TOC \o "1-3" \h \z \u </w:instrText>
          </w:r>
          <w:r>
            <w:rPr>
              <w:rFonts w:ascii="Circular Std Black" w:hAnsi="Circular Std Black" w:cs="Circular Std Black"/>
              <w:noProof/>
            </w:rPr>
            <w:fldChar w:fldCharType="separate"/>
          </w:r>
          <w:hyperlink w:anchor="_Toc193121953" w:history="1">
            <w:r w:rsidR="00561B7E" w:rsidRPr="00D77418">
              <w:rPr>
                <w:rStyle w:val="Hipervnculo"/>
                <w:rFonts w:ascii="Circular Std Black" w:hAnsi="Circular Std Black" w:cs="Circular Std Black"/>
                <w:b/>
                <w:noProof/>
              </w:rPr>
              <w:t>DESCRIPCIÓN GENERAL DEL PROYECTO</w:t>
            </w:r>
            <w:r w:rsidR="00561B7E">
              <w:rPr>
                <w:noProof/>
                <w:webHidden/>
              </w:rPr>
              <w:tab/>
            </w:r>
            <w:r w:rsidR="00561B7E">
              <w:rPr>
                <w:noProof/>
                <w:webHidden/>
              </w:rPr>
              <w:fldChar w:fldCharType="begin"/>
            </w:r>
            <w:r w:rsidR="00561B7E">
              <w:rPr>
                <w:noProof/>
                <w:webHidden/>
              </w:rPr>
              <w:instrText xml:space="preserve"> PAGEREF _Toc193121953 \h </w:instrText>
            </w:r>
            <w:r w:rsidR="00561B7E">
              <w:rPr>
                <w:noProof/>
                <w:webHidden/>
              </w:rPr>
            </w:r>
            <w:r w:rsidR="00561B7E">
              <w:rPr>
                <w:noProof/>
                <w:webHidden/>
              </w:rPr>
              <w:fldChar w:fldCharType="separate"/>
            </w:r>
            <w:r w:rsidR="000B49E9">
              <w:rPr>
                <w:noProof/>
                <w:webHidden/>
              </w:rPr>
              <w:t>3</w:t>
            </w:r>
            <w:r w:rsidR="00561B7E">
              <w:rPr>
                <w:noProof/>
                <w:webHidden/>
              </w:rPr>
              <w:fldChar w:fldCharType="end"/>
            </w:r>
          </w:hyperlink>
        </w:p>
        <w:p w14:paraId="3514A426" w14:textId="22A71781" w:rsidR="00561B7E" w:rsidRDefault="00561B7E">
          <w:pPr>
            <w:pStyle w:val="TDC2"/>
            <w:tabs>
              <w:tab w:val="right" w:leader="dot" w:pos="8920"/>
            </w:tabs>
            <w:rPr>
              <w:rFonts w:cstheme="minorBidi"/>
              <w:noProof/>
              <w:kern w:val="2"/>
              <w:sz w:val="24"/>
              <w:szCs w:val="24"/>
              <w14:ligatures w14:val="standardContextual"/>
            </w:rPr>
          </w:pPr>
          <w:hyperlink w:anchor="_Toc193121954" w:history="1">
            <w:r w:rsidRPr="00D77418">
              <w:rPr>
                <w:rStyle w:val="Hipervnculo"/>
                <w:rFonts w:ascii="Circular Std Black" w:hAnsi="Circular Std Black" w:cs="Circular Std Black"/>
                <w:b/>
                <w:noProof/>
              </w:rPr>
              <w:t>OBJETICOS Y ALCANCE DEL PROYECTO</w:t>
            </w:r>
            <w:r>
              <w:rPr>
                <w:noProof/>
                <w:webHidden/>
              </w:rPr>
              <w:tab/>
            </w:r>
            <w:r>
              <w:rPr>
                <w:noProof/>
                <w:webHidden/>
              </w:rPr>
              <w:fldChar w:fldCharType="begin"/>
            </w:r>
            <w:r>
              <w:rPr>
                <w:noProof/>
                <w:webHidden/>
              </w:rPr>
              <w:instrText xml:space="preserve"> PAGEREF _Toc193121954 \h </w:instrText>
            </w:r>
            <w:r>
              <w:rPr>
                <w:noProof/>
                <w:webHidden/>
              </w:rPr>
            </w:r>
            <w:r>
              <w:rPr>
                <w:noProof/>
                <w:webHidden/>
              </w:rPr>
              <w:fldChar w:fldCharType="separate"/>
            </w:r>
            <w:r w:rsidR="000B49E9">
              <w:rPr>
                <w:noProof/>
                <w:webHidden/>
              </w:rPr>
              <w:t>5</w:t>
            </w:r>
            <w:r>
              <w:rPr>
                <w:noProof/>
                <w:webHidden/>
              </w:rPr>
              <w:fldChar w:fldCharType="end"/>
            </w:r>
          </w:hyperlink>
        </w:p>
        <w:p w14:paraId="73EA0C76" w14:textId="7171EE44" w:rsidR="00561B7E" w:rsidRDefault="00561B7E">
          <w:pPr>
            <w:pStyle w:val="TDC2"/>
            <w:tabs>
              <w:tab w:val="right" w:leader="dot" w:pos="8920"/>
            </w:tabs>
            <w:rPr>
              <w:rFonts w:cstheme="minorBidi"/>
              <w:noProof/>
              <w:kern w:val="2"/>
              <w:sz w:val="24"/>
              <w:szCs w:val="24"/>
              <w14:ligatures w14:val="standardContextual"/>
            </w:rPr>
          </w:pPr>
          <w:hyperlink w:anchor="_Toc193121955" w:history="1">
            <w:r w:rsidRPr="00D77418">
              <w:rPr>
                <w:rStyle w:val="Hipervnculo"/>
                <w:rFonts w:ascii="Circular Std Black" w:hAnsi="Circular Std Black" w:cs="Circular Std Black"/>
                <w:b/>
                <w:noProof/>
              </w:rPr>
              <w:t>STACK TECNOLÓGICO Y ALTERNATIVAS EVALUADAS</w:t>
            </w:r>
            <w:r>
              <w:rPr>
                <w:noProof/>
                <w:webHidden/>
              </w:rPr>
              <w:tab/>
            </w:r>
            <w:r>
              <w:rPr>
                <w:noProof/>
                <w:webHidden/>
              </w:rPr>
              <w:fldChar w:fldCharType="begin"/>
            </w:r>
            <w:r>
              <w:rPr>
                <w:noProof/>
                <w:webHidden/>
              </w:rPr>
              <w:instrText xml:space="preserve"> PAGEREF _Toc193121955 \h </w:instrText>
            </w:r>
            <w:r>
              <w:rPr>
                <w:noProof/>
                <w:webHidden/>
              </w:rPr>
            </w:r>
            <w:r>
              <w:rPr>
                <w:noProof/>
                <w:webHidden/>
              </w:rPr>
              <w:fldChar w:fldCharType="separate"/>
            </w:r>
            <w:r w:rsidR="000B49E9">
              <w:rPr>
                <w:noProof/>
                <w:webHidden/>
              </w:rPr>
              <w:t>6</w:t>
            </w:r>
            <w:r>
              <w:rPr>
                <w:noProof/>
                <w:webHidden/>
              </w:rPr>
              <w:fldChar w:fldCharType="end"/>
            </w:r>
          </w:hyperlink>
        </w:p>
        <w:p w14:paraId="74ECEFB8" w14:textId="22F1BA88" w:rsidR="00561B7E" w:rsidRDefault="00561B7E">
          <w:pPr>
            <w:pStyle w:val="TDC2"/>
            <w:tabs>
              <w:tab w:val="right" w:leader="dot" w:pos="8920"/>
            </w:tabs>
            <w:rPr>
              <w:rFonts w:cstheme="minorBidi"/>
              <w:noProof/>
              <w:kern w:val="2"/>
              <w:sz w:val="24"/>
              <w:szCs w:val="24"/>
              <w14:ligatures w14:val="standardContextual"/>
            </w:rPr>
          </w:pPr>
          <w:hyperlink w:anchor="_Toc193121956" w:history="1">
            <w:r w:rsidRPr="00D77418">
              <w:rPr>
                <w:rStyle w:val="Hipervnculo"/>
                <w:rFonts w:ascii="Circular Std Black" w:hAnsi="Circular Std Black" w:cs="Circular Std Black"/>
                <w:b/>
                <w:noProof/>
              </w:rPr>
              <w:t>MODELO DE DATOS</w:t>
            </w:r>
            <w:r>
              <w:rPr>
                <w:noProof/>
                <w:webHidden/>
              </w:rPr>
              <w:tab/>
            </w:r>
            <w:r>
              <w:rPr>
                <w:noProof/>
                <w:webHidden/>
              </w:rPr>
              <w:fldChar w:fldCharType="begin"/>
            </w:r>
            <w:r>
              <w:rPr>
                <w:noProof/>
                <w:webHidden/>
              </w:rPr>
              <w:instrText xml:space="preserve"> PAGEREF _Toc193121956 \h </w:instrText>
            </w:r>
            <w:r>
              <w:rPr>
                <w:noProof/>
                <w:webHidden/>
              </w:rPr>
            </w:r>
            <w:r>
              <w:rPr>
                <w:noProof/>
                <w:webHidden/>
              </w:rPr>
              <w:fldChar w:fldCharType="separate"/>
            </w:r>
            <w:r w:rsidR="000B49E9">
              <w:rPr>
                <w:noProof/>
                <w:webHidden/>
              </w:rPr>
              <w:t>7</w:t>
            </w:r>
            <w:r>
              <w:rPr>
                <w:noProof/>
                <w:webHidden/>
              </w:rPr>
              <w:fldChar w:fldCharType="end"/>
            </w:r>
          </w:hyperlink>
        </w:p>
        <w:p w14:paraId="40B55291" w14:textId="103BA4BE" w:rsidR="00561B7E" w:rsidRDefault="00561B7E">
          <w:pPr>
            <w:pStyle w:val="TDC2"/>
            <w:tabs>
              <w:tab w:val="right" w:leader="dot" w:pos="8920"/>
            </w:tabs>
            <w:rPr>
              <w:rFonts w:cstheme="minorBidi"/>
              <w:noProof/>
              <w:kern w:val="2"/>
              <w:sz w:val="24"/>
              <w:szCs w:val="24"/>
              <w14:ligatures w14:val="standardContextual"/>
            </w:rPr>
          </w:pPr>
          <w:hyperlink w:anchor="_Toc193121957" w:history="1">
            <w:r w:rsidRPr="00D77418">
              <w:rPr>
                <w:rStyle w:val="Hipervnculo"/>
                <w:rFonts w:ascii="Circular Std Black" w:hAnsi="Circular Std Black" w:cs="Circular Std Black"/>
                <w:b/>
                <w:noProof/>
              </w:rPr>
              <w:t>REQUISITOS DE LA APLICACIÓN</w:t>
            </w:r>
            <w:r>
              <w:rPr>
                <w:noProof/>
                <w:webHidden/>
              </w:rPr>
              <w:tab/>
            </w:r>
            <w:r>
              <w:rPr>
                <w:noProof/>
                <w:webHidden/>
              </w:rPr>
              <w:fldChar w:fldCharType="begin"/>
            </w:r>
            <w:r>
              <w:rPr>
                <w:noProof/>
                <w:webHidden/>
              </w:rPr>
              <w:instrText xml:space="preserve"> PAGEREF _Toc193121957 \h </w:instrText>
            </w:r>
            <w:r>
              <w:rPr>
                <w:noProof/>
                <w:webHidden/>
              </w:rPr>
            </w:r>
            <w:r>
              <w:rPr>
                <w:noProof/>
                <w:webHidden/>
              </w:rPr>
              <w:fldChar w:fldCharType="separate"/>
            </w:r>
            <w:r w:rsidR="000B49E9">
              <w:rPr>
                <w:noProof/>
                <w:webHidden/>
              </w:rPr>
              <w:t>11</w:t>
            </w:r>
            <w:r>
              <w:rPr>
                <w:noProof/>
                <w:webHidden/>
              </w:rPr>
              <w:fldChar w:fldCharType="end"/>
            </w:r>
          </w:hyperlink>
        </w:p>
        <w:p w14:paraId="072D4DBC" w14:textId="3C0E376F" w:rsidR="00561B7E" w:rsidRDefault="00561B7E">
          <w:pPr>
            <w:pStyle w:val="TDC2"/>
            <w:tabs>
              <w:tab w:val="right" w:leader="dot" w:pos="8920"/>
            </w:tabs>
            <w:rPr>
              <w:rFonts w:cstheme="minorBidi"/>
              <w:noProof/>
              <w:kern w:val="2"/>
              <w:sz w:val="24"/>
              <w:szCs w:val="24"/>
              <w14:ligatures w14:val="standardContextual"/>
            </w:rPr>
          </w:pPr>
          <w:hyperlink w:anchor="_Toc193121958" w:history="1">
            <w:r w:rsidRPr="00D77418">
              <w:rPr>
                <w:rStyle w:val="Hipervnculo"/>
                <w:rFonts w:ascii="Circular Std Black" w:hAnsi="Circular Std Black" w:cs="Circular Std Black"/>
                <w:b/>
                <w:noProof/>
              </w:rPr>
              <w:t>MANUAL DE INSTALACIÓN</w:t>
            </w:r>
            <w:r>
              <w:rPr>
                <w:noProof/>
                <w:webHidden/>
              </w:rPr>
              <w:tab/>
            </w:r>
            <w:r>
              <w:rPr>
                <w:noProof/>
                <w:webHidden/>
              </w:rPr>
              <w:fldChar w:fldCharType="begin"/>
            </w:r>
            <w:r>
              <w:rPr>
                <w:noProof/>
                <w:webHidden/>
              </w:rPr>
              <w:instrText xml:space="preserve"> PAGEREF _Toc193121958 \h </w:instrText>
            </w:r>
            <w:r>
              <w:rPr>
                <w:noProof/>
                <w:webHidden/>
              </w:rPr>
            </w:r>
            <w:r>
              <w:rPr>
                <w:noProof/>
                <w:webHidden/>
              </w:rPr>
              <w:fldChar w:fldCharType="separate"/>
            </w:r>
            <w:r w:rsidR="000B49E9">
              <w:rPr>
                <w:noProof/>
                <w:webHidden/>
              </w:rPr>
              <w:t>13</w:t>
            </w:r>
            <w:r>
              <w:rPr>
                <w:noProof/>
                <w:webHidden/>
              </w:rPr>
              <w:fldChar w:fldCharType="end"/>
            </w:r>
          </w:hyperlink>
        </w:p>
        <w:p w14:paraId="700BDC97" w14:textId="04D2ADFA" w:rsidR="00561B7E" w:rsidRDefault="00561B7E">
          <w:pPr>
            <w:pStyle w:val="TDC3"/>
            <w:tabs>
              <w:tab w:val="right" w:leader="dot" w:pos="8920"/>
            </w:tabs>
            <w:rPr>
              <w:rFonts w:cstheme="minorBidi"/>
              <w:noProof/>
              <w:kern w:val="2"/>
              <w:sz w:val="24"/>
              <w:szCs w:val="24"/>
              <w14:ligatures w14:val="standardContextual"/>
            </w:rPr>
          </w:pPr>
          <w:hyperlink w:anchor="_Toc193121959" w:history="1">
            <w:r w:rsidRPr="00D77418">
              <w:rPr>
                <w:rStyle w:val="Hipervnculo"/>
                <w:b/>
                <w:bCs/>
                <w:noProof/>
              </w:rPr>
              <w:t>Instalación de SQLite3</w:t>
            </w:r>
            <w:r>
              <w:rPr>
                <w:noProof/>
                <w:webHidden/>
              </w:rPr>
              <w:tab/>
            </w:r>
            <w:r>
              <w:rPr>
                <w:noProof/>
                <w:webHidden/>
              </w:rPr>
              <w:fldChar w:fldCharType="begin"/>
            </w:r>
            <w:r>
              <w:rPr>
                <w:noProof/>
                <w:webHidden/>
              </w:rPr>
              <w:instrText xml:space="preserve"> PAGEREF _Toc193121959 \h </w:instrText>
            </w:r>
            <w:r>
              <w:rPr>
                <w:noProof/>
                <w:webHidden/>
              </w:rPr>
            </w:r>
            <w:r>
              <w:rPr>
                <w:noProof/>
                <w:webHidden/>
              </w:rPr>
              <w:fldChar w:fldCharType="separate"/>
            </w:r>
            <w:r w:rsidR="000B49E9">
              <w:rPr>
                <w:noProof/>
                <w:webHidden/>
              </w:rPr>
              <w:t>13</w:t>
            </w:r>
            <w:r>
              <w:rPr>
                <w:noProof/>
                <w:webHidden/>
              </w:rPr>
              <w:fldChar w:fldCharType="end"/>
            </w:r>
          </w:hyperlink>
        </w:p>
        <w:p w14:paraId="121A8F02" w14:textId="530F7F08" w:rsidR="00561B7E" w:rsidRDefault="00561B7E">
          <w:pPr>
            <w:pStyle w:val="TDC3"/>
            <w:tabs>
              <w:tab w:val="right" w:leader="dot" w:pos="8920"/>
            </w:tabs>
            <w:rPr>
              <w:rFonts w:cstheme="minorBidi"/>
              <w:noProof/>
              <w:kern w:val="2"/>
              <w:sz w:val="24"/>
              <w:szCs w:val="24"/>
              <w14:ligatures w14:val="standardContextual"/>
            </w:rPr>
          </w:pPr>
          <w:hyperlink w:anchor="_Toc193121960" w:history="1">
            <w:r w:rsidRPr="00D77418">
              <w:rPr>
                <w:rStyle w:val="Hipervnculo"/>
                <w:b/>
                <w:bCs/>
                <w:noProof/>
              </w:rPr>
              <w:t>Instalación de Python</w:t>
            </w:r>
            <w:r>
              <w:rPr>
                <w:noProof/>
                <w:webHidden/>
              </w:rPr>
              <w:tab/>
            </w:r>
            <w:r>
              <w:rPr>
                <w:noProof/>
                <w:webHidden/>
              </w:rPr>
              <w:fldChar w:fldCharType="begin"/>
            </w:r>
            <w:r>
              <w:rPr>
                <w:noProof/>
                <w:webHidden/>
              </w:rPr>
              <w:instrText xml:space="preserve"> PAGEREF _Toc193121960 \h </w:instrText>
            </w:r>
            <w:r>
              <w:rPr>
                <w:noProof/>
                <w:webHidden/>
              </w:rPr>
            </w:r>
            <w:r>
              <w:rPr>
                <w:noProof/>
                <w:webHidden/>
              </w:rPr>
              <w:fldChar w:fldCharType="separate"/>
            </w:r>
            <w:r w:rsidR="000B49E9">
              <w:rPr>
                <w:noProof/>
                <w:webHidden/>
              </w:rPr>
              <w:t>16</w:t>
            </w:r>
            <w:r>
              <w:rPr>
                <w:noProof/>
                <w:webHidden/>
              </w:rPr>
              <w:fldChar w:fldCharType="end"/>
            </w:r>
          </w:hyperlink>
        </w:p>
        <w:p w14:paraId="1FED06D6" w14:textId="71383EAE" w:rsidR="00561B7E" w:rsidRDefault="00561B7E">
          <w:pPr>
            <w:pStyle w:val="TDC3"/>
            <w:tabs>
              <w:tab w:val="right" w:leader="dot" w:pos="8920"/>
            </w:tabs>
            <w:rPr>
              <w:rFonts w:cstheme="minorBidi"/>
              <w:noProof/>
              <w:kern w:val="2"/>
              <w:sz w:val="24"/>
              <w:szCs w:val="24"/>
              <w14:ligatures w14:val="standardContextual"/>
            </w:rPr>
          </w:pPr>
          <w:hyperlink w:anchor="_Toc193121961" w:history="1">
            <w:r w:rsidRPr="00D77418">
              <w:rPr>
                <w:rStyle w:val="Hipervnculo"/>
                <w:b/>
                <w:bCs/>
                <w:noProof/>
              </w:rPr>
              <w:t>Instalación del Proyecto</w:t>
            </w:r>
            <w:r>
              <w:rPr>
                <w:noProof/>
                <w:webHidden/>
              </w:rPr>
              <w:tab/>
            </w:r>
            <w:r>
              <w:rPr>
                <w:noProof/>
                <w:webHidden/>
              </w:rPr>
              <w:fldChar w:fldCharType="begin"/>
            </w:r>
            <w:r>
              <w:rPr>
                <w:noProof/>
                <w:webHidden/>
              </w:rPr>
              <w:instrText xml:space="preserve"> PAGEREF _Toc193121961 \h </w:instrText>
            </w:r>
            <w:r>
              <w:rPr>
                <w:noProof/>
                <w:webHidden/>
              </w:rPr>
            </w:r>
            <w:r>
              <w:rPr>
                <w:noProof/>
                <w:webHidden/>
              </w:rPr>
              <w:fldChar w:fldCharType="separate"/>
            </w:r>
            <w:r w:rsidR="000B49E9">
              <w:rPr>
                <w:noProof/>
                <w:webHidden/>
              </w:rPr>
              <w:t>18</w:t>
            </w:r>
            <w:r>
              <w:rPr>
                <w:noProof/>
                <w:webHidden/>
              </w:rPr>
              <w:fldChar w:fldCharType="end"/>
            </w:r>
          </w:hyperlink>
        </w:p>
        <w:p w14:paraId="632C01AD" w14:textId="71BBED14" w:rsidR="00561B7E" w:rsidRDefault="00561B7E">
          <w:pPr>
            <w:pStyle w:val="TDC3"/>
            <w:tabs>
              <w:tab w:val="right" w:leader="dot" w:pos="8920"/>
            </w:tabs>
            <w:rPr>
              <w:rFonts w:cstheme="minorBidi"/>
              <w:noProof/>
              <w:kern w:val="2"/>
              <w:sz w:val="24"/>
              <w:szCs w:val="24"/>
              <w14:ligatures w14:val="standardContextual"/>
            </w:rPr>
          </w:pPr>
          <w:hyperlink w:anchor="_Toc193121962" w:history="1">
            <w:r w:rsidRPr="00D77418">
              <w:rPr>
                <w:rStyle w:val="Hipervnculo"/>
                <w:b/>
                <w:bCs/>
                <w:noProof/>
              </w:rPr>
              <w:t>Preparación del proyecto</w:t>
            </w:r>
            <w:r>
              <w:rPr>
                <w:noProof/>
                <w:webHidden/>
              </w:rPr>
              <w:tab/>
            </w:r>
            <w:r>
              <w:rPr>
                <w:noProof/>
                <w:webHidden/>
              </w:rPr>
              <w:fldChar w:fldCharType="begin"/>
            </w:r>
            <w:r>
              <w:rPr>
                <w:noProof/>
                <w:webHidden/>
              </w:rPr>
              <w:instrText xml:space="preserve"> PAGEREF _Toc193121962 \h </w:instrText>
            </w:r>
            <w:r>
              <w:rPr>
                <w:noProof/>
                <w:webHidden/>
              </w:rPr>
            </w:r>
            <w:r>
              <w:rPr>
                <w:noProof/>
                <w:webHidden/>
              </w:rPr>
              <w:fldChar w:fldCharType="separate"/>
            </w:r>
            <w:r w:rsidR="000B49E9">
              <w:rPr>
                <w:noProof/>
                <w:webHidden/>
              </w:rPr>
              <w:t>20</w:t>
            </w:r>
            <w:r>
              <w:rPr>
                <w:noProof/>
                <w:webHidden/>
              </w:rPr>
              <w:fldChar w:fldCharType="end"/>
            </w:r>
          </w:hyperlink>
        </w:p>
        <w:p w14:paraId="2A49440F" w14:textId="2A3DC8B9" w:rsidR="00561B7E" w:rsidRDefault="00561B7E">
          <w:pPr>
            <w:pStyle w:val="TDC3"/>
            <w:tabs>
              <w:tab w:val="right" w:leader="dot" w:pos="8920"/>
            </w:tabs>
            <w:rPr>
              <w:rFonts w:cstheme="minorBidi"/>
              <w:noProof/>
              <w:kern w:val="2"/>
              <w:sz w:val="24"/>
              <w:szCs w:val="24"/>
              <w14:ligatures w14:val="standardContextual"/>
            </w:rPr>
          </w:pPr>
          <w:hyperlink w:anchor="_Toc193121963" w:history="1">
            <w:r w:rsidRPr="00D77418">
              <w:rPr>
                <w:rStyle w:val="Hipervnculo"/>
                <w:b/>
                <w:bCs/>
                <w:noProof/>
              </w:rPr>
              <w:t>Comandos Django</w:t>
            </w:r>
            <w:r>
              <w:rPr>
                <w:noProof/>
                <w:webHidden/>
              </w:rPr>
              <w:tab/>
            </w:r>
            <w:r>
              <w:rPr>
                <w:noProof/>
                <w:webHidden/>
              </w:rPr>
              <w:fldChar w:fldCharType="begin"/>
            </w:r>
            <w:r>
              <w:rPr>
                <w:noProof/>
                <w:webHidden/>
              </w:rPr>
              <w:instrText xml:space="preserve"> PAGEREF _Toc193121963 \h </w:instrText>
            </w:r>
            <w:r>
              <w:rPr>
                <w:noProof/>
                <w:webHidden/>
              </w:rPr>
            </w:r>
            <w:r>
              <w:rPr>
                <w:noProof/>
                <w:webHidden/>
              </w:rPr>
              <w:fldChar w:fldCharType="separate"/>
            </w:r>
            <w:r w:rsidR="000B49E9">
              <w:rPr>
                <w:noProof/>
                <w:webHidden/>
              </w:rPr>
              <w:t>26</w:t>
            </w:r>
            <w:r>
              <w:rPr>
                <w:noProof/>
                <w:webHidden/>
              </w:rPr>
              <w:fldChar w:fldCharType="end"/>
            </w:r>
          </w:hyperlink>
        </w:p>
        <w:p w14:paraId="57C4B0BD" w14:textId="7BEDC25E" w:rsidR="00561B7E" w:rsidRDefault="00561B7E">
          <w:pPr>
            <w:pStyle w:val="TDC2"/>
            <w:tabs>
              <w:tab w:val="right" w:leader="dot" w:pos="8920"/>
            </w:tabs>
            <w:rPr>
              <w:rFonts w:cstheme="minorBidi"/>
              <w:noProof/>
              <w:kern w:val="2"/>
              <w:sz w:val="24"/>
              <w:szCs w:val="24"/>
              <w14:ligatures w14:val="standardContextual"/>
            </w:rPr>
          </w:pPr>
          <w:hyperlink w:anchor="_Toc193121964" w:history="1">
            <w:r w:rsidRPr="00D77418">
              <w:rPr>
                <w:rStyle w:val="Hipervnculo"/>
                <w:rFonts w:ascii="Circular Std Black" w:hAnsi="Circular Std Black" w:cs="Circular Std Black"/>
                <w:b/>
                <w:noProof/>
              </w:rPr>
              <w:t>CONCLUSIONES</w:t>
            </w:r>
            <w:r>
              <w:rPr>
                <w:noProof/>
                <w:webHidden/>
              </w:rPr>
              <w:tab/>
            </w:r>
            <w:r>
              <w:rPr>
                <w:noProof/>
                <w:webHidden/>
              </w:rPr>
              <w:fldChar w:fldCharType="begin"/>
            </w:r>
            <w:r>
              <w:rPr>
                <w:noProof/>
                <w:webHidden/>
              </w:rPr>
              <w:instrText xml:space="preserve"> PAGEREF _Toc193121964 \h </w:instrText>
            </w:r>
            <w:r>
              <w:rPr>
                <w:noProof/>
                <w:webHidden/>
              </w:rPr>
            </w:r>
            <w:r>
              <w:rPr>
                <w:noProof/>
                <w:webHidden/>
              </w:rPr>
              <w:fldChar w:fldCharType="separate"/>
            </w:r>
            <w:r w:rsidR="000B49E9">
              <w:rPr>
                <w:noProof/>
                <w:webHidden/>
              </w:rPr>
              <w:t>27</w:t>
            </w:r>
            <w:r>
              <w:rPr>
                <w:noProof/>
                <w:webHidden/>
              </w:rPr>
              <w:fldChar w:fldCharType="end"/>
            </w:r>
          </w:hyperlink>
        </w:p>
        <w:p w14:paraId="2FBD32D4" w14:textId="0B761162" w:rsidR="00561B7E" w:rsidRDefault="00561B7E">
          <w:pPr>
            <w:pStyle w:val="TDC2"/>
            <w:tabs>
              <w:tab w:val="right" w:leader="dot" w:pos="8920"/>
            </w:tabs>
            <w:rPr>
              <w:rFonts w:cstheme="minorBidi"/>
              <w:noProof/>
              <w:kern w:val="2"/>
              <w:sz w:val="24"/>
              <w:szCs w:val="24"/>
              <w14:ligatures w14:val="standardContextual"/>
            </w:rPr>
          </w:pPr>
          <w:hyperlink w:anchor="_Toc193121965" w:history="1">
            <w:r w:rsidRPr="00D77418">
              <w:rPr>
                <w:rStyle w:val="Hipervnculo"/>
                <w:rFonts w:ascii="Circular Std Black" w:hAnsi="Circular Std Black" w:cs="Circular Std Black"/>
                <w:b/>
                <w:noProof/>
              </w:rPr>
              <w:t>EVOLUTIVOS DEL PROYECTO</w:t>
            </w:r>
            <w:r>
              <w:rPr>
                <w:noProof/>
                <w:webHidden/>
              </w:rPr>
              <w:tab/>
            </w:r>
            <w:r>
              <w:rPr>
                <w:noProof/>
                <w:webHidden/>
              </w:rPr>
              <w:fldChar w:fldCharType="begin"/>
            </w:r>
            <w:r>
              <w:rPr>
                <w:noProof/>
                <w:webHidden/>
              </w:rPr>
              <w:instrText xml:space="preserve"> PAGEREF _Toc193121965 \h </w:instrText>
            </w:r>
            <w:r>
              <w:rPr>
                <w:noProof/>
                <w:webHidden/>
              </w:rPr>
            </w:r>
            <w:r>
              <w:rPr>
                <w:noProof/>
                <w:webHidden/>
              </w:rPr>
              <w:fldChar w:fldCharType="separate"/>
            </w:r>
            <w:r w:rsidR="000B49E9">
              <w:rPr>
                <w:noProof/>
                <w:webHidden/>
              </w:rPr>
              <w:t>28</w:t>
            </w:r>
            <w:r>
              <w:rPr>
                <w:noProof/>
                <w:webHidden/>
              </w:rPr>
              <w:fldChar w:fldCharType="end"/>
            </w:r>
          </w:hyperlink>
        </w:p>
        <w:p w14:paraId="3F422E95" w14:textId="0853C5A3" w:rsidR="00116094" w:rsidRDefault="00116094">
          <w:r>
            <w:rPr>
              <w:b/>
              <w:bCs/>
            </w:rPr>
            <w:fldChar w:fldCharType="end"/>
          </w:r>
        </w:p>
      </w:sdtContent>
    </w:sdt>
    <w:p w14:paraId="4F5A56F1" w14:textId="57C63F81" w:rsidR="00AA0788" w:rsidRPr="00116094" w:rsidRDefault="00116094" w:rsidP="00116094">
      <w:pPr>
        <w:rPr>
          <w:rStyle w:val="TokioCar"/>
        </w:rPr>
      </w:pPr>
      <w:r>
        <w:rPr>
          <w:rStyle w:val="TokioCar"/>
        </w:rPr>
        <w:br w:type="page"/>
      </w:r>
    </w:p>
    <w:p w14:paraId="77FDC527" w14:textId="77777777" w:rsidR="00AA0788" w:rsidRDefault="00AA0788" w:rsidP="007C2D02">
      <w:pPr>
        <w:pStyle w:val="Tokio"/>
        <w:jc w:val="both"/>
        <w:outlineLvl w:val="1"/>
        <w:rPr>
          <w:rStyle w:val="TokioCar"/>
          <w:rFonts w:ascii="Circular Std Black" w:hAnsi="Circular Std Black" w:cs="Circular Std Black"/>
          <w:b/>
          <w:color w:val="000F9F"/>
          <w:sz w:val="32"/>
        </w:rPr>
      </w:pPr>
      <w:bookmarkStart w:id="0" w:name="_Toc193121953"/>
      <w:r>
        <w:rPr>
          <w:rStyle w:val="TokioCar"/>
          <w:rFonts w:ascii="Circular Std Black" w:hAnsi="Circular Std Black" w:cs="Circular Std Black"/>
          <w:b/>
          <w:color w:val="000F9F"/>
          <w:sz w:val="32"/>
        </w:rPr>
        <w:lastRenderedPageBreak/>
        <w:t>DESCRIPCIÓN GENERAL DEL PROYECTO</w:t>
      </w:r>
      <w:bookmarkEnd w:id="0"/>
    </w:p>
    <w:p w14:paraId="2DED84A1" w14:textId="55F6EE91" w:rsidR="0065422A" w:rsidRPr="0065422A" w:rsidRDefault="000B6874" w:rsidP="0065422A">
      <w:pPr>
        <w:pStyle w:val="Tokio"/>
      </w:pPr>
      <w:r w:rsidRPr="0065422A">
        <w:rPr>
          <w:rStyle w:val="TokioCar"/>
          <w:b/>
          <w:bCs/>
        </w:rPr>
        <w:t>BattleZone</w:t>
      </w:r>
      <w:r w:rsidR="0065422A">
        <w:rPr>
          <w:rStyle w:val="TokioCar"/>
        </w:rPr>
        <w:t xml:space="preserve"> </w:t>
      </w:r>
      <w:r w:rsidR="0065422A" w:rsidRPr="0065422A">
        <w:t>es una innovadora aplicación web diseñada para organizar y gestionar torneos de videojuegos, brindando una experiencia fluida y accesible para los jugadores. Esta plataforma está pensada para adaptarse a diferentes tipos de eventos, permitiendo la participación de un número de jugadores que oscila entre los 4 y los 32 participantes. Este rango garantiza una competencia sana y emocionante, desde pequeños encuentros hasta eventos de mayor escala.</w:t>
      </w:r>
    </w:p>
    <w:p w14:paraId="0C05D501" w14:textId="77777777" w:rsidR="0065422A" w:rsidRDefault="0065422A" w:rsidP="0065422A">
      <w:pPr>
        <w:pStyle w:val="Tokio"/>
      </w:pPr>
      <w:r w:rsidRPr="0065422A">
        <w:t xml:space="preserve">La aplicación ha sido diseñada con un estilo de torneo bien estructurado que mantiene la emoción y la competitividad en cada ronda. Para garantizar un torneo equilibrado y justo, </w:t>
      </w:r>
      <w:r w:rsidRPr="0065422A">
        <w:rPr>
          <w:b/>
          <w:bCs/>
        </w:rPr>
        <w:t>BattleZone</w:t>
      </w:r>
      <w:r w:rsidRPr="0065422A">
        <w:t xml:space="preserve"> se enfoca en una dinámica basada en puntos. Cada jugador se enfrentará en varias rondas, y dependiendo del resultado de cada enfrentamiento, se asignarán puntos de la siguiente manera:</w:t>
      </w:r>
    </w:p>
    <w:p w14:paraId="78BD8A6C" w14:textId="21F9B548" w:rsidR="0065422A" w:rsidRDefault="0065422A" w:rsidP="0065422A">
      <w:pPr>
        <w:pStyle w:val="Tokio"/>
        <w:rPr>
          <w:b/>
          <w:bCs/>
          <w:sz w:val="24"/>
          <w:szCs w:val="24"/>
        </w:rPr>
      </w:pPr>
      <w:r w:rsidRPr="0065422A">
        <w:rPr>
          <w:b/>
          <w:bCs/>
          <w:sz w:val="24"/>
          <w:szCs w:val="24"/>
        </w:rPr>
        <w:t>Sistema de Puntos</w:t>
      </w:r>
    </w:p>
    <w:p w14:paraId="2AF697C2" w14:textId="329F35EF" w:rsidR="0065422A" w:rsidRDefault="0065422A" w:rsidP="0065422A">
      <w:pPr>
        <w:pStyle w:val="Tokio"/>
        <w:numPr>
          <w:ilvl w:val="0"/>
          <w:numId w:val="22"/>
        </w:numPr>
      </w:pPr>
      <w:r w:rsidRPr="0065422A">
        <w:rPr>
          <w:b/>
          <w:bCs/>
        </w:rPr>
        <w:t>Victoria</w:t>
      </w:r>
      <w:r>
        <w:t>: El jugador que gane el enfrentamiento recibirá un total de 3 puntos. Esta victoria le proporciona una ventaja significativa en la clasificación y lo acerca más al objetivo de convertirse en campeón del torneo.</w:t>
      </w:r>
    </w:p>
    <w:p w14:paraId="23708BBD" w14:textId="20E4E79F" w:rsidR="0065422A" w:rsidRDefault="0065422A" w:rsidP="0065422A">
      <w:pPr>
        <w:pStyle w:val="Tokio"/>
        <w:numPr>
          <w:ilvl w:val="0"/>
          <w:numId w:val="22"/>
        </w:numPr>
      </w:pPr>
      <w:r w:rsidRPr="0065422A">
        <w:rPr>
          <w:b/>
          <w:bCs/>
        </w:rPr>
        <w:t>Empate</w:t>
      </w:r>
      <w:r>
        <w:t>: Si ambos jugadores terminan el enfrentamiento sin un ganador claro (por ejemplo, si las condiciones del juego permiten empates), cada jugador recibirá 1 punto. Este sistema asegura que, aunque no haya un ganador directo, ambos jugadores tengan una pequeña recompensa por su esfuerzo en la ronda.</w:t>
      </w:r>
    </w:p>
    <w:p w14:paraId="0EBE483A" w14:textId="2FAD9E50" w:rsidR="0065422A" w:rsidRDefault="0065422A" w:rsidP="0065422A">
      <w:pPr>
        <w:pStyle w:val="Tokio"/>
        <w:numPr>
          <w:ilvl w:val="0"/>
          <w:numId w:val="22"/>
        </w:numPr>
      </w:pPr>
      <w:r w:rsidRPr="0065422A">
        <w:rPr>
          <w:b/>
          <w:bCs/>
        </w:rPr>
        <w:t>Derrota</w:t>
      </w:r>
      <w:r>
        <w:t>: En caso de derrota, el jugador perdedor no obtiene puntos. El jugador ganador, en cambio, recibe los 3 puntos que le permiten avanzar en la clasificación.</w:t>
      </w:r>
    </w:p>
    <w:p w14:paraId="16CF7F4E" w14:textId="77777777" w:rsidR="0065422A" w:rsidRPr="0065422A" w:rsidRDefault="0065422A" w:rsidP="0065422A">
      <w:pPr>
        <w:pStyle w:val="Tokio"/>
        <w:rPr>
          <w:b/>
          <w:bCs/>
          <w:sz w:val="24"/>
          <w:szCs w:val="24"/>
        </w:rPr>
      </w:pPr>
      <w:r w:rsidRPr="0065422A">
        <w:rPr>
          <w:b/>
          <w:bCs/>
          <w:sz w:val="24"/>
          <w:szCs w:val="24"/>
        </w:rPr>
        <w:t>Determinación del Ganador del Torneo</w:t>
      </w:r>
    </w:p>
    <w:p w14:paraId="7180D830" w14:textId="416AD029" w:rsidR="0065422A" w:rsidRDefault="0065422A" w:rsidP="0065422A">
      <w:pPr>
        <w:pStyle w:val="Tokio"/>
      </w:pPr>
      <w:r>
        <w:t>El ganador del torneo se determinará por la mayor cantidad de puntos acumulados a lo largo de todas las rondas y enfrentamientos. Al final del torneo, el jugador con más puntos será coronado como el campeón.</w:t>
      </w:r>
    </w:p>
    <w:p w14:paraId="57D5D575" w14:textId="28031892" w:rsidR="0065422A" w:rsidRPr="0065422A" w:rsidRDefault="0065422A" w:rsidP="0065422A">
      <w:pPr>
        <w:rPr>
          <w:rFonts w:ascii="Titillium Web" w:hAnsi="Titillium Web"/>
          <w:color w:val="595959" w:themeColor="text1" w:themeTint="A6"/>
        </w:rPr>
      </w:pPr>
      <w:r>
        <w:br w:type="page"/>
      </w:r>
    </w:p>
    <w:p w14:paraId="485C5C92" w14:textId="626CCEFD" w:rsidR="0065422A" w:rsidRPr="0065422A" w:rsidRDefault="0065422A" w:rsidP="0065422A">
      <w:pPr>
        <w:pStyle w:val="Tokio"/>
        <w:rPr>
          <w:b/>
          <w:bCs/>
          <w:sz w:val="24"/>
          <w:szCs w:val="24"/>
        </w:rPr>
      </w:pPr>
      <w:r w:rsidRPr="0065422A">
        <w:rPr>
          <w:b/>
          <w:bCs/>
          <w:sz w:val="24"/>
          <w:szCs w:val="24"/>
        </w:rPr>
        <w:lastRenderedPageBreak/>
        <w:t>Experiencia del Usuario</w:t>
      </w:r>
    </w:p>
    <w:p w14:paraId="35977760" w14:textId="19D25B6E" w:rsidR="0065422A" w:rsidRPr="0065422A" w:rsidRDefault="0065422A" w:rsidP="0065422A">
      <w:pPr>
        <w:pStyle w:val="Tokio"/>
      </w:pPr>
      <w:r w:rsidRPr="0065422A">
        <w:t>La experiencia del usuario en BattleZone está pensada para ser intuitiva y atractiva. Desde la inscripción hasta la visualización de los resultados, los jugadores se sentirán respaldados en cada paso del proceso. Además, los administradores de los torneos tienen acceso a herramientas avanzadas para personalizar las reglas del torneo, controlar los enfrentamientos y gestionar la puntuación de manera eficiente.</w:t>
      </w:r>
    </w:p>
    <w:p w14:paraId="2C1300DC" w14:textId="77777777" w:rsidR="00FC2CC1" w:rsidRDefault="00FC2CC1">
      <w:pPr>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br w:type="page"/>
      </w:r>
    </w:p>
    <w:p w14:paraId="4804DB39" w14:textId="44B3B641" w:rsidR="00AA0788" w:rsidRDefault="00AA0788" w:rsidP="007C2D02">
      <w:pPr>
        <w:pStyle w:val="Tokio"/>
        <w:jc w:val="both"/>
        <w:outlineLvl w:val="1"/>
        <w:rPr>
          <w:rStyle w:val="TokioCar"/>
          <w:rFonts w:ascii="Circular Std Black" w:hAnsi="Circular Std Black" w:cs="Circular Std Black"/>
          <w:b/>
          <w:color w:val="000F9F"/>
          <w:sz w:val="32"/>
        </w:rPr>
      </w:pPr>
      <w:bookmarkStart w:id="1" w:name="_Toc193121954"/>
      <w:r>
        <w:rPr>
          <w:rStyle w:val="TokioCar"/>
          <w:rFonts w:ascii="Circular Std Black" w:hAnsi="Circular Std Black" w:cs="Circular Std Black"/>
          <w:b/>
          <w:color w:val="000F9F"/>
          <w:sz w:val="32"/>
        </w:rPr>
        <w:lastRenderedPageBreak/>
        <w:t>OBJETICOS Y ALCANCE DEL PROYECTO</w:t>
      </w:r>
      <w:bookmarkEnd w:id="1"/>
    </w:p>
    <w:p w14:paraId="412AD5E0" w14:textId="4A99FBB4" w:rsidR="00E80BE9" w:rsidRDefault="00E80BE9" w:rsidP="00E80BE9">
      <w:pPr>
        <w:pStyle w:val="Tokio"/>
        <w:rPr>
          <w:rStyle w:val="TokioCar"/>
          <w:b/>
          <w:bCs/>
          <w:sz w:val="28"/>
          <w:szCs w:val="28"/>
        </w:rPr>
      </w:pPr>
      <w:r>
        <w:rPr>
          <w:rStyle w:val="TokioCar"/>
          <w:b/>
          <w:bCs/>
          <w:sz w:val="28"/>
          <w:szCs w:val="28"/>
        </w:rPr>
        <w:t>Objetivos</w:t>
      </w:r>
    </w:p>
    <w:p w14:paraId="7BA1F222" w14:textId="29720A32" w:rsidR="00E80BE9" w:rsidRDefault="00E80BE9" w:rsidP="00E80BE9">
      <w:pPr>
        <w:pStyle w:val="Tokio"/>
        <w:rPr>
          <w:rStyle w:val="TokioCar"/>
        </w:rPr>
      </w:pPr>
      <w:r>
        <w:rPr>
          <w:rStyle w:val="TokioCar"/>
        </w:rPr>
        <w:t>Los objetivos principales que tiene que lograr el proyecto son los siguientes:</w:t>
      </w:r>
    </w:p>
    <w:p w14:paraId="252B2F8B" w14:textId="038518AA" w:rsidR="00E80BE9" w:rsidRDefault="00E80BE9" w:rsidP="00E80BE9">
      <w:pPr>
        <w:pStyle w:val="Tokio"/>
        <w:numPr>
          <w:ilvl w:val="0"/>
          <w:numId w:val="14"/>
        </w:numPr>
        <w:rPr>
          <w:rStyle w:val="TokioCar"/>
        </w:rPr>
      </w:pPr>
      <w:r>
        <w:rPr>
          <w:rStyle w:val="TokioCar"/>
          <w:b/>
          <w:bCs/>
        </w:rPr>
        <w:t xml:space="preserve">Creación y gestión de usuarios: </w:t>
      </w:r>
      <w:r>
        <w:rPr>
          <w:rStyle w:val="TokioCar"/>
        </w:rPr>
        <w:t>En este apartado nos centraremos en la creación de los usuarios (jugadores) que van a participar en los torneos. En este objetivo incluimos el sistema de login del usuario</w:t>
      </w:r>
      <w:r w:rsidR="007173FA">
        <w:rPr>
          <w:rStyle w:val="TokioCar"/>
        </w:rPr>
        <w:t>.</w:t>
      </w:r>
    </w:p>
    <w:p w14:paraId="66FDD66D" w14:textId="184A80C1" w:rsidR="00D17395" w:rsidRDefault="00D17395" w:rsidP="00E80BE9">
      <w:pPr>
        <w:pStyle w:val="Tokio"/>
        <w:numPr>
          <w:ilvl w:val="0"/>
          <w:numId w:val="14"/>
        </w:numPr>
        <w:rPr>
          <w:rStyle w:val="TokioCar"/>
        </w:rPr>
      </w:pPr>
      <w:r>
        <w:rPr>
          <w:rStyle w:val="TokioCar"/>
          <w:b/>
          <w:bCs/>
        </w:rPr>
        <w:t>Zona Home:</w:t>
      </w:r>
      <w:r>
        <w:rPr>
          <w:rStyle w:val="TokioCar"/>
        </w:rPr>
        <w:t xml:space="preserve"> Este apartado es donde el usuario puede ver sus estadísticas, los últimos juegos (partidos) que ha participado y los resultados que ha obtenido. Además de que si es necesario el usuario pueda actualizar sus datos si es necesario.</w:t>
      </w:r>
    </w:p>
    <w:p w14:paraId="1135FC55" w14:textId="0101D802" w:rsidR="007173FA" w:rsidRDefault="007173FA" w:rsidP="00E80BE9">
      <w:pPr>
        <w:pStyle w:val="Tokio"/>
        <w:numPr>
          <w:ilvl w:val="0"/>
          <w:numId w:val="14"/>
        </w:numPr>
        <w:rPr>
          <w:rStyle w:val="TokioCar"/>
        </w:rPr>
      </w:pPr>
      <w:r>
        <w:rPr>
          <w:rStyle w:val="TokioCar"/>
          <w:b/>
          <w:bCs/>
        </w:rPr>
        <w:t>Creación y gestión de torneos creados por gestores:</w:t>
      </w:r>
      <w:r>
        <w:rPr>
          <w:rStyle w:val="TokioCar"/>
        </w:rPr>
        <w:t xml:space="preserve"> Creación y gestión de torneos que solamente tienen permisos o administradores. Dichas cuentas no podrán participar en los </w:t>
      </w:r>
      <w:r w:rsidR="00D17395">
        <w:rPr>
          <w:rStyle w:val="TokioCar"/>
        </w:rPr>
        <w:t>torneos, pero si crearlos o borrar los torneos que todavía no han empezado.</w:t>
      </w:r>
    </w:p>
    <w:p w14:paraId="154876DB" w14:textId="049CEEA0" w:rsidR="00D17395" w:rsidRDefault="00D17395" w:rsidP="00E80BE9">
      <w:pPr>
        <w:pStyle w:val="Tokio"/>
        <w:numPr>
          <w:ilvl w:val="0"/>
          <w:numId w:val="14"/>
        </w:numPr>
        <w:rPr>
          <w:rStyle w:val="TokioCar"/>
        </w:rPr>
      </w:pPr>
      <w:r>
        <w:rPr>
          <w:rStyle w:val="TokioCar"/>
          <w:b/>
          <w:bCs/>
        </w:rPr>
        <w:t xml:space="preserve">Sistema de puntos del torneo: </w:t>
      </w:r>
      <w:r>
        <w:rPr>
          <w:rStyle w:val="TokioCar"/>
        </w:rPr>
        <w:t xml:space="preserve">Creación del </w:t>
      </w:r>
      <w:r w:rsidRPr="00D17395">
        <w:rPr>
          <w:rStyle w:val="TokioCar"/>
        </w:rPr>
        <w:t>matchmaking</w:t>
      </w:r>
      <w:r>
        <w:rPr>
          <w:rStyle w:val="TokioCar"/>
        </w:rPr>
        <w:t xml:space="preserve"> de los jugadores basado en la cantidad de puntos que ha conseguido dichos jugadores y que se cumplan las recompensas que hay indicadas en el apartado de descripción</w:t>
      </w:r>
    </w:p>
    <w:p w14:paraId="76033D43" w14:textId="7A4F6855" w:rsidR="00D17395" w:rsidRPr="00E80BE9" w:rsidRDefault="00D17395" w:rsidP="00E80BE9">
      <w:pPr>
        <w:pStyle w:val="Tokio"/>
        <w:numPr>
          <w:ilvl w:val="0"/>
          <w:numId w:val="14"/>
        </w:numPr>
        <w:rPr>
          <w:rStyle w:val="TokioCar"/>
        </w:rPr>
      </w:pPr>
      <w:r>
        <w:rPr>
          <w:rStyle w:val="TokioCar"/>
          <w:b/>
          <w:bCs/>
        </w:rPr>
        <w:t>Sistema de ranking:</w:t>
      </w:r>
      <w:r>
        <w:rPr>
          <w:rStyle w:val="TokioCar"/>
        </w:rPr>
        <w:t xml:space="preserve"> Crear un apartado en la web para que todos los usuarios y las personas que consulten la web vean los 5 mejores jugadores y sus estadísticas de manera pública.</w:t>
      </w:r>
    </w:p>
    <w:p w14:paraId="2312E2C4" w14:textId="2692513F" w:rsidR="00E80BE9" w:rsidRDefault="00E80BE9" w:rsidP="00E80BE9">
      <w:pPr>
        <w:pStyle w:val="Tokio"/>
        <w:rPr>
          <w:rStyle w:val="TokioCar"/>
          <w:b/>
          <w:bCs/>
          <w:sz w:val="28"/>
          <w:szCs w:val="28"/>
        </w:rPr>
      </w:pPr>
      <w:r>
        <w:rPr>
          <w:rStyle w:val="TokioCar"/>
          <w:b/>
          <w:bCs/>
          <w:sz w:val="28"/>
          <w:szCs w:val="28"/>
        </w:rPr>
        <w:t>Alcance</w:t>
      </w:r>
    </w:p>
    <w:p w14:paraId="580939E7" w14:textId="64A8CD5B" w:rsidR="00D17395" w:rsidRDefault="00D17395" w:rsidP="00E80BE9">
      <w:pPr>
        <w:pStyle w:val="Tokio"/>
        <w:rPr>
          <w:rStyle w:val="TokioCar"/>
        </w:rPr>
      </w:pPr>
      <w:r>
        <w:rPr>
          <w:rStyle w:val="TokioCar"/>
        </w:rPr>
        <w:t>El alcance</w:t>
      </w:r>
      <w:r w:rsidR="001D30BA">
        <w:rPr>
          <w:rStyle w:val="TokioCar"/>
        </w:rPr>
        <w:t xml:space="preserve"> (Limites)</w:t>
      </w:r>
      <w:r>
        <w:rPr>
          <w:rStyle w:val="TokioCar"/>
        </w:rPr>
        <w:t xml:space="preserve"> impuesto en este proyecto </w:t>
      </w:r>
      <w:r w:rsidR="001D30BA">
        <w:rPr>
          <w:rStyle w:val="TokioCar"/>
        </w:rPr>
        <w:t>se compone de dos puntos principalmente:</w:t>
      </w:r>
    </w:p>
    <w:p w14:paraId="7F0993DA" w14:textId="1FC73572" w:rsidR="001D30BA" w:rsidRDefault="001D30BA" w:rsidP="001D30BA">
      <w:pPr>
        <w:pStyle w:val="Tokio"/>
        <w:numPr>
          <w:ilvl w:val="0"/>
          <w:numId w:val="15"/>
        </w:numPr>
        <w:rPr>
          <w:rStyle w:val="TokioCar"/>
        </w:rPr>
      </w:pPr>
      <w:r>
        <w:rPr>
          <w:rStyle w:val="TokioCar"/>
          <w:b/>
          <w:bCs/>
        </w:rPr>
        <w:t xml:space="preserve">Sistema de ranking: </w:t>
      </w:r>
      <w:r>
        <w:rPr>
          <w:rStyle w:val="TokioCar"/>
        </w:rPr>
        <w:t>En el caso de que no sea posible lo propuesto el objetivo anterior por tiempo o demasiada complejidad se descartaría este objetivo ya que es uno que no es importante para el proyecto</w:t>
      </w:r>
    </w:p>
    <w:p w14:paraId="7168566E" w14:textId="4BD08012" w:rsidR="001D30BA" w:rsidRPr="001D30BA" w:rsidRDefault="001D30BA" w:rsidP="001D30BA">
      <w:pPr>
        <w:pStyle w:val="Tokio"/>
        <w:numPr>
          <w:ilvl w:val="0"/>
          <w:numId w:val="15"/>
        </w:numPr>
        <w:rPr>
          <w:rStyle w:val="TokioCar"/>
        </w:rPr>
      </w:pPr>
      <w:r>
        <w:rPr>
          <w:rStyle w:val="TokioCar"/>
          <w:b/>
          <w:bCs/>
        </w:rPr>
        <w:t>Zona Home:</w:t>
      </w:r>
      <w:r>
        <w:rPr>
          <w:rStyle w:val="TokioCar"/>
        </w:rPr>
        <w:t xml:space="preserve"> En este caso se simplificaría los datos mostrados y se quitaría la vista de los últimos partidos mostrados en el caso de que sea demasiado complejo</w:t>
      </w:r>
    </w:p>
    <w:p w14:paraId="68168AA6" w14:textId="43D1FE50" w:rsidR="00AA0788" w:rsidRDefault="00FC2CC1" w:rsidP="00FC2CC1">
      <w:pPr>
        <w:rPr>
          <w:rStyle w:val="TokioCar"/>
          <w:rFonts w:ascii="Circular Std Black" w:hAnsi="Circular Std Black" w:cs="Circular Std Black"/>
          <w:b/>
          <w:color w:val="000F9F"/>
          <w:sz w:val="32"/>
        </w:rPr>
      </w:pPr>
      <w:r>
        <w:rPr>
          <w:rStyle w:val="TokioCar"/>
          <w:rFonts w:ascii="Circular Std Black" w:hAnsi="Circular Std Black" w:cs="Circular Std Black"/>
          <w:b/>
          <w:color w:val="000F9F"/>
          <w:sz w:val="32"/>
        </w:rPr>
        <w:br w:type="page"/>
      </w:r>
    </w:p>
    <w:p w14:paraId="24B139DF" w14:textId="77777777" w:rsidR="00AA0788" w:rsidRDefault="00AA0788" w:rsidP="007C2D02">
      <w:pPr>
        <w:pStyle w:val="Tokio"/>
        <w:jc w:val="both"/>
        <w:outlineLvl w:val="1"/>
        <w:rPr>
          <w:rStyle w:val="TokioCar"/>
          <w:rFonts w:ascii="Circular Std Black" w:hAnsi="Circular Std Black" w:cs="Circular Std Black"/>
          <w:b/>
          <w:color w:val="000F9F"/>
          <w:sz w:val="32"/>
        </w:rPr>
      </w:pPr>
      <w:bookmarkStart w:id="2" w:name="_Toc193121955"/>
      <w:r>
        <w:rPr>
          <w:rStyle w:val="TokioCar"/>
          <w:rFonts w:ascii="Circular Std Black" w:hAnsi="Circular Std Black" w:cs="Circular Std Black"/>
          <w:b/>
          <w:color w:val="000F9F"/>
          <w:sz w:val="32"/>
        </w:rPr>
        <w:lastRenderedPageBreak/>
        <w:t>STACK TECNOLÓGICO Y ALTERNATIVAS EVALUADAS</w:t>
      </w:r>
      <w:bookmarkEnd w:id="2"/>
    </w:p>
    <w:p w14:paraId="3E05DD3B" w14:textId="71DD4182" w:rsidR="00AA0788" w:rsidRDefault="00116094" w:rsidP="00116094">
      <w:pPr>
        <w:pStyle w:val="Tokio"/>
        <w:rPr>
          <w:rStyle w:val="TokioCar"/>
          <w:b/>
          <w:bCs/>
          <w:sz w:val="28"/>
          <w:szCs w:val="28"/>
        </w:rPr>
      </w:pPr>
      <w:r>
        <w:rPr>
          <w:rStyle w:val="TokioCar"/>
          <w:b/>
          <w:bCs/>
          <w:sz w:val="28"/>
          <w:szCs w:val="28"/>
        </w:rPr>
        <w:t>STACK TECNOLOGICO</w:t>
      </w:r>
    </w:p>
    <w:p w14:paraId="4DFAF8D3" w14:textId="1EC628C0" w:rsidR="00116094" w:rsidRDefault="00116094" w:rsidP="00116094">
      <w:pPr>
        <w:pStyle w:val="Tokio"/>
        <w:rPr>
          <w:rStyle w:val="TokioCar"/>
        </w:rPr>
      </w:pPr>
      <w:r>
        <w:rPr>
          <w:rStyle w:val="TokioCar"/>
        </w:rPr>
        <w:t>Las tecnologías utilizadas en este proyecto y por qué se ha decidió usar estás y no otras:</w:t>
      </w:r>
    </w:p>
    <w:p w14:paraId="707BA5BF" w14:textId="0A451E80" w:rsidR="00116094" w:rsidRDefault="007628DF" w:rsidP="00116094">
      <w:pPr>
        <w:pStyle w:val="Tokio"/>
        <w:numPr>
          <w:ilvl w:val="0"/>
          <w:numId w:val="11"/>
        </w:numPr>
        <w:rPr>
          <w:rStyle w:val="TokioCar"/>
        </w:rPr>
      </w:pPr>
      <w:r>
        <w:rPr>
          <w:rStyle w:val="TokioCar"/>
          <w:b/>
          <w:bCs/>
        </w:rPr>
        <w:t>Django (Python)</w:t>
      </w:r>
      <w:r w:rsidR="00116094">
        <w:rPr>
          <w:rStyle w:val="TokioCar"/>
          <w:b/>
          <w:bCs/>
        </w:rPr>
        <w:t>:</w:t>
      </w:r>
      <w:r w:rsidR="00116094">
        <w:rPr>
          <w:rStyle w:val="TokioCar"/>
        </w:rPr>
        <w:t xml:space="preserve"> Es </w:t>
      </w:r>
      <w:r>
        <w:rPr>
          <w:rStyle w:val="TokioCar"/>
        </w:rPr>
        <w:t xml:space="preserve">un framework de Python muy conocido por su versatilidad para crear aplicaciones web, además de que ya facilita el uso de BBDD y viene preparado para usar </w:t>
      </w:r>
      <w:r w:rsidRPr="007628DF">
        <w:rPr>
          <w:rStyle w:val="TokioCar"/>
          <w:b/>
          <w:bCs/>
        </w:rPr>
        <w:t>SQLite3</w:t>
      </w:r>
      <w:r>
        <w:rPr>
          <w:rStyle w:val="TokioCar"/>
        </w:rPr>
        <w:t xml:space="preserve"> directamente como BBDD.</w:t>
      </w:r>
    </w:p>
    <w:p w14:paraId="05A8F7DD" w14:textId="1954F647" w:rsidR="00116094" w:rsidRDefault="00116094" w:rsidP="00116094">
      <w:pPr>
        <w:pStyle w:val="Tokio"/>
        <w:numPr>
          <w:ilvl w:val="0"/>
          <w:numId w:val="11"/>
        </w:numPr>
        <w:rPr>
          <w:rStyle w:val="TokioCar"/>
        </w:rPr>
      </w:pPr>
      <w:r>
        <w:rPr>
          <w:rStyle w:val="TokioCar"/>
          <w:b/>
          <w:bCs/>
        </w:rPr>
        <w:t>HTML5:</w:t>
      </w:r>
      <w:r>
        <w:rPr>
          <w:rStyle w:val="TokioCar"/>
        </w:rPr>
        <w:t xml:space="preserve"> Es el lenguaje de marcas usado para desarrollo de las páginas webs.</w:t>
      </w:r>
    </w:p>
    <w:p w14:paraId="15413687" w14:textId="481B0661" w:rsidR="00116094" w:rsidRDefault="00116094" w:rsidP="00116094">
      <w:pPr>
        <w:pStyle w:val="Tokio"/>
        <w:numPr>
          <w:ilvl w:val="0"/>
          <w:numId w:val="11"/>
        </w:numPr>
        <w:rPr>
          <w:rStyle w:val="TokioCar"/>
        </w:rPr>
      </w:pPr>
      <w:r w:rsidRPr="00116094">
        <w:rPr>
          <w:rStyle w:val="TokioCar"/>
          <w:b/>
          <w:bCs/>
        </w:rPr>
        <w:t xml:space="preserve">Bootstrap5 (CSS3): </w:t>
      </w:r>
      <w:r w:rsidRPr="00116094">
        <w:rPr>
          <w:rStyle w:val="TokioCar"/>
        </w:rPr>
        <w:t>un framework de CSS3 que</w:t>
      </w:r>
      <w:r>
        <w:rPr>
          <w:rStyle w:val="TokioCar"/>
        </w:rPr>
        <w:t xml:space="preserve"> es muy conocido y</w:t>
      </w:r>
      <w:r w:rsidR="007628DF">
        <w:rPr>
          <w:rStyle w:val="TokioCar"/>
        </w:rPr>
        <w:t xml:space="preserve"> sencillo para decorar tus páginas webs.</w:t>
      </w:r>
    </w:p>
    <w:p w14:paraId="2B49CB7A" w14:textId="369BB861" w:rsidR="007628DF" w:rsidRDefault="007628DF" w:rsidP="00116094">
      <w:pPr>
        <w:pStyle w:val="Tokio"/>
        <w:numPr>
          <w:ilvl w:val="0"/>
          <w:numId w:val="11"/>
        </w:numPr>
        <w:rPr>
          <w:rStyle w:val="TokioCar"/>
        </w:rPr>
      </w:pPr>
      <w:r>
        <w:rPr>
          <w:rStyle w:val="TokioCar"/>
          <w:b/>
          <w:bCs/>
        </w:rPr>
        <w:t xml:space="preserve">SQLite3: </w:t>
      </w:r>
      <w:r>
        <w:rPr>
          <w:rStyle w:val="TokioCar"/>
        </w:rPr>
        <w:t xml:space="preserve">Es usada como nuestra BBDD para este proyecto por la sencillez de implementación ya como lo he comentado antes el framework </w:t>
      </w:r>
      <w:r w:rsidRPr="007628DF">
        <w:rPr>
          <w:rStyle w:val="TokioCar"/>
          <w:b/>
          <w:bCs/>
        </w:rPr>
        <w:t>Django</w:t>
      </w:r>
      <w:r>
        <w:rPr>
          <w:rStyle w:val="TokioCar"/>
        </w:rPr>
        <w:t xml:space="preserve"> ya tiene implementado esta tecnología</w:t>
      </w:r>
    </w:p>
    <w:p w14:paraId="4ECA7CDF" w14:textId="1B848EAF" w:rsidR="007628DF" w:rsidRPr="007628DF" w:rsidRDefault="007628DF" w:rsidP="007628DF">
      <w:pPr>
        <w:pStyle w:val="Tokio"/>
        <w:rPr>
          <w:rStyle w:val="TokioCar"/>
          <w:b/>
          <w:bCs/>
          <w:sz w:val="28"/>
          <w:szCs w:val="28"/>
        </w:rPr>
      </w:pPr>
      <w:r w:rsidRPr="007628DF">
        <w:rPr>
          <w:rStyle w:val="TokioCar"/>
          <w:b/>
          <w:bCs/>
          <w:sz w:val="28"/>
          <w:szCs w:val="28"/>
        </w:rPr>
        <w:t>Alternativas Evaluadas</w:t>
      </w:r>
    </w:p>
    <w:p w14:paraId="286FE53A" w14:textId="7446C019" w:rsidR="007628DF" w:rsidRDefault="007628DF" w:rsidP="007628DF">
      <w:pPr>
        <w:pStyle w:val="Tokio"/>
        <w:rPr>
          <w:rStyle w:val="TokioCar"/>
        </w:rPr>
      </w:pPr>
      <w:r>
        <w:rPr>
          <w:rStyle w:val="TokioCar"/>
        </w:rPr>
        <w:t>Las tecnologías que han sido evaluadas como posibles sustitutos a las comentadas anteriormente son las siguientes:</w:t>
      </w:r>
    </w:p>
    <w:p w14:paraId="2FE012CA" w14:textId="28C67581" w:rsidR="007628DF" w:rsidRPr="00FC2CC1" w:rsidRDefault="00FC2CC1" w:rsidP="00FC2CC1">
      <w:pPr>
        <w:pStyle w:val="Tokio"/>
        <w:numPr>
          <w:ilvl w:val="0"/>
          <w:numId w:val="13"/>
        </w:numPr>
        <w:rPr>
          <w:b/>
          <w:bCs/>
        </w:rPr>
      </w:pPr>
      <w:r w:rsidRPr="00FC2CC1">
        <w:rPr>
          <w:rStyle w:val="TokioCar"/>
          <w:b/>
          <w:bCs/>
        </w:rPr>
        <w:t>PostgreSQL:</w:t>
      </w:r>
      <w:r>
        <w:t xml:space="preserve"> Como alternativa a </w:t>
      </w:r>
      <w:r>
        <w:rPr>
          <w:b/>
          <w:bCs/>
        </w:rPr>
        <w:t>SQLite3</w:t>
      </w:r>
      <w:r>
        <w:t xml:space="preserve"> como tecnología utilizada para gestionar la base de datos de este proyecto. Pero se puede actualizar a un futuro a esta tecnología si es el caso de que siga adelante el proyecto.</w:t>
      </w:r>
    </w:p>
    <w:p w14:paraId="4386B6FC" w14:textId="186FB456" w:rsidR="00FC2CC1" w:rsidRDefault="00FC2CC1" w:rsidP="00FC2CC1">
      <w:pPr>
        <w:pStyle w:val="Tokio"/>
        <w:numPr>
          <w:ilvl w:val="0"/>
          <w:numId w:val="13"/>
        </w:numPr>
        <w:rPr>
          <w:rStyle w:val="TokioCar"/>
          <w:b/>
          <w:bCs/>
        </w:rPr>
      </w:pPr>
      <w:r w:rsidRPr="00FC2CC1">
        <w:rPr>
          <w:rStyle w:val="TokioCar"/>
          <w:b/>
          <w:bCs/>
        </w:rPr>
        <w:t xml:space="preserve">Flask (Python): </w:t>
      </w:r>
      <w:r w:rsidRPr="00FC2CC1">
        <w:rPr>
          <w:rStyle w:val="TokioCar"/>
        </w:rPr>
        <w:t>Este fram</w:t>
      </w:r>
      <w:r>
        <w:rPr>
          <w:rStyle w:val="TokioCar"/>
        </w:rPr>
        <w:t>e</w:t>
      </w:r>
      <w:r w:rsidRPr="00FC2CC1">
        <w:rPr>
          <w:rStyle w:val="TokioCar"/>
        </w:rPr>
        <w:t>work de Python se</w:t>
      </w:r>
      <w:r>
        <w:rPr>
          <w:rStyle w:val="TokioCar"/>
        </w:rPr>
        <w:t xml:space="preserve"> podía haber empleado para el hosting de la aplicación web, pero debido a que está basado en una tecnología obsoleta se ha dejado de lado.</w:t>
      </w:r>
    </w:p>
    <w:p w14:paraId="7B63D775" w14:textId="404DA535" w:rsidR="00FC2CC1" w:rsidRPr="00FC2CC1" w:rsidRDefault="00FC2CC1" w:rsidP="00FC2CC1">
      <w:pPr>
        <w:rPr>
          <w:rStyle w:val="TokioCar"/>
          <w:b/>
          <w:bCs/>
        </w:rPr>
      </w:pPr>
      <w:r>
        <w:rPr>
          <w:rStyle w:val="TokioCar"/>
          <w:b/>
          <w:bCs/>
        </w:rPr>
        <w:br w:type="page"/>
      </w:r>
    </w:p>
    <w:p w14:paraId="0204E346" w14:textId="77777777" w:rsidR="00AA0788" w:rsidRDefault="00AA0788" w:rsidP="007C2D02">
      <w:pPr>
        <w:pStyle w:val="Tokio"/>
        <w:jc w:val="both"/>
        <w:outlineLvl w:val="1"/>
        <w:rPr>
          <w:rStyle w:val="TokioCar"/>
          <w:rFonts w:ascii="Circular Std Black" w:hAnsi="Circular Std Black" w:cs="Circular Std Black"/>
          <w:b/>
          <w:color w:val="000F9F"/>
          <w:sz w:val="32"/>
        </w:rPr>
      </w:pPr>
      <w:bookmarkStart w:id="3" w:name="_Toc193121956"/>
      <w:r>
        <w:rPr>
          <w:rStyle w:val="TokioCar"/>
          <w:rFonts w:ascii="Circular Std Black" w:hAnsi="Circular Std Black" w:cs="Circular Std Black"/>
          <w:b/>
          <w:color w:val="000F9F"/>
          <w:sz w:val="32"/>
        </w:rPr>
        <w:lastRenderedPageBreak/>
        <w:t>MODELO DE DATOS</w:t>
      </w:r>
      <w:bookmarkEnd w:id="3"/>
    </w:p>
    <w:p w14:paraId="108FA8CF" w14:textId="6DABA4EC" w:rsidR="00AA0788" w:rsidRDefault="00D4562D" w:rsidP="00D4562D">
      <w:pPr>
        <w:pStyle w:val="Tokio"/>
        <w:rPr>
          <w:rStyle w:val="TokioCar"/>
          <w:b/>
          <w:bCs/>
          <w:sz w:val="28"/>
          <w:szCs w:val="28"/>
        </w:rPr>
      </w:pPr>
      <w:r>
        <w:rPr>
          <w:rStyle w:val="TokioCar"/>
          <w:b/>
          <w:bCs/>
          <w:sz w:val="28"/>
          <w:szCs w:val="28"/>
        </w:rPr>
        <w:t>SQLite3</w:t>
      </w:r>
    </w:p>
    <w:p w14:paraId="59302186" w14:textId="1615980E" w:rsidR="00D4562D" w:rsidRPr="0008604E" w:rsidRDefault="00D4562D" w:rsidP="00D4562D">
      <w:pPr>
        <w:pStyle w:val="Tokio"/>
        <w:rPr>
          <w:rStyle w:val="TokioCar"/>
          <w:b/>
          <w:bCs/>
        </w:rPr>
      </w:pPr>
      <w:r>
        <w:rPr>
          <w:rStyle w:val="TokioCar"/>
        </w:rPr>
        <w:t xml:space="preserve">Se ha escogido </w:t>
      </w:r>
      <w:r w:rsidRPr="00D4562D">
        <w:rPr>
          <w:rStyle w:val="TokioCar"/>
          <w:b/>
          <w:bCs/>
        </w:rPr>
        <w:t>SQLite3</w:t>
      </w:r>
      <w:r>
        <w:rPr>
          <w:rStyle w:val="TokioCar"/>
        </w:rPr>
        <w:t xml:space="preserve"> como base de datos debido a que el framework </w:t>
      </w:r>
      <w:r w:rsidRPr="00D4562D">
        <w:rPr>
          <w:rStyle w:val="TokioCar"/>
          <w:b/>
          <w:bCs/>
        </w:rPr>
        <w:t>Django</w:t>
      </w:r>
      <w:r>
        <w:rPr>
          <w:rStyle w:val="TokioCar"/>
        </w:rPr>
        <w:t xml:space="preserve"> ya viene implementado con la integración a </w:t>
      </w:r>
      <w:r w:rsidRPr="00D4562D">
        <w:rPr>
          <w:rStyle w:val="TokioCar"/>
          <w:b/>
          <w:bCs/>
        </w:rPr>
        <w:t>SQLite3</w:t>
      </w:r>
      <w:r>
        <w:rPr>
          <w:rStyle w:val="TokioCar"/>
          <w:b/>
          <w:bCs/>
        </w:rPr>
        <w:t xml:space="preserve"> </w:t>
      </w:r>
      <w:r>
        <w:rPr>
          <w:rStyle w:val="TokioCar"/>
        </w:rPr>
        <w:t>y sería menos complicado realizar la creación</w:t>
      </w:r>
      <w:r w:rsidR="0008604E">
        <w:rPr>
          <w:rStyle w:val="TokioCar"/>
        </w:rPr>
        <w:t xml:space="preserve">, las migraciones y la integración de la BBDD al proyecto </w:t>
      </w:r>
      <w:r w:rsidR="0030264A">
        <w:rPr>
          <w:rStyle w:val="TokioCar"/>
        </w:rPr>
        <w:t>que,</w:t>
      </w:r>
      <w:r w:rsidR="0008604E">
        <w:rPr>
          <w:rStyle w:val="TokioCar"/>
        </w:rPr>
        <w:t xml:space="preserve"> usando otros sistemas como </w:t>
      </w:r>
      <w:r w:rsidR="0008604E" w:rsidRPr="00FC2CC1">
        <w:rPr>
          <w:rStyle w:val="TokioCar"/>
          <w:b/>
          <w:bCs/>
        </w:rPr>
        <w:t>PostgreSQL</w:t>
      </w:r>
      <w:r w:rsidR="0008604E">
        <w:rPr>
          <w:rStyle w:val="TokioCar"/>
          <w:b/>
          <w:bCs/>
        </w:rPr>
        <w:t xml:space="preserve">, MySQL </w:t>
      </w:r>
      <w:r w:rsidR="0008604E">
        <w:rPr>
          <w:rStyle w:val="TokioCar"/>
        </w:rPr>
        <w:t xml:space="preserve">o </w:t>
      </w:r>
      <w:r w:rsidR="0008604E">
        <w:rPr>
          <w:rStyle w:val="TokioCar"/>
          <w:b/>
          <w:bCs/>
        </w:rPr>
        <w:t>MariaDB</w:t>
      </w:r>
      <w:r w:rsidR="0030264A">
        <w:rPr>
          <w:rStyle w:val="TokioCar"/>
          <w:b/>
          <w:bCs/>
        </w:rPr>
        <w:t>.</w:t>
      </w:r>
    </w:p>
    <w:p w14:paraId="59377835" w14:textId="6D7511F2" w:rsidR="00D4562D" w:rsidRDefault="00D4562D" w:rsidP="00D4562D">
      <w:pPr>
        <w:pStyle w:val="Tokio"/>
        <w:rPr>
          <w:rStyle w:val="TokioCar"/>
          <w:b/>
          <w:bCs/>
          <w:sz w:val="28"/>
          <w:szCs w:val="28"/>
        </w:rPr>
      </w:pPr>
      <w:r>
        <w:rPr>
          <w:rStyle w:val="TokioCar"/>
          <w:b/>
          <w:bCs/>
          <w:sz w:val="28"/>
          <w:szCs w:val="28"/>
        </w:rPr>
        <w:t>Esquema de la BBDD</w:t>
      </w:r>
    </w:p>
    <w:p w14:paraId="49805D41" w14:textId="43A524FD" w:rsidR="00676E50" w:rsidRPr="00676E50" w:rsidRDefault="00676E50" w:rsidP="00676E50">
      <w:pPr>
        <w:pStyle w:val="Tokio"/>
        <w:rPr>
          <w:rStyle w:val="TokioCar"/>
        </w:rPr>
      </w:pPr>
      <w:r>
        <w:rPr>
          <w:noProof/>
        </w:rPr>
        <w:drawing>
          <wp:inline distT="0" distB="0" distL="0" distR="0" wp14:anchorId="3188DC2C" wp14:editId="3A3E1DAE">
            <wp:extent cx="5670550" cy="5096510"/>
            <wp:effectExtent l="0" t="0" r="6350" b="8890"/>
            <wp:docPr id="806351705" name="Imagen 5"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1705" name="Imagen 5" descr="Imagen que contiene 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670550" cy="5096510"/>
                    </a:xfrm>
                    <a:prstGeom prst="rect">
                      <a:avLst/>
                    </a:prstGeom>
                  </pic:spPr>
                </pic:pic>
              </a:graphicData>
            </a:graphic>
          </wp:inline>
        </w:drawing>
      </w:r>
    </w:p>
    <w:p w14:paraId="79B92D88" w14:textId="46F99EDB" w:rsidR="00012E63" w:rsidRDefault="00012E63" w:rsidP="002F2598">
      <w:pPr>
        <w:rPr>
          <w:rStyle w:val="TokioCar"/>
        </w:rPr>
      </w:pPr>
      <w:r>
        <w:rPr>
          <w:rStyle w:val="TokioCar"/>
        </w:rPr>
        <w:br w:type="page"/>
      </w:r>
      <w:r>
        <w:rPr>
          <w:rStyle w:val="TokioCar"/>
        </w:rPr>
        <w:lastRenderedPageBreak/>
        <w:t>La base de datos esta compuestas de un total de 7 tablas</w:t>
      </w:r>
      <w:r w:rsidR="00144ABC">
        <w:rPr>
          <w:rStyle w:val="TokioCar"/>
        </w:rPr>
        <w:t xml:space="preserve"> y </w:t>
      </w:r>
      <w:r w:rsidR="001C60BA">
        <w:rPr>
          <w:rStyle w:val="TokioCar"/>
        </w:rPr>
        <w:t>todas,</w:t>
      </w:r>
      <w:r w:rsidR="00144ABC">
        <w:rPr>
          <w:rStyle w:val="TokioCar"/>
        </w:rPr>
        <w:t xml:space="preserve"> aunque no se indica tienen un campo id que es la clave primaria.</w:t>
      </w:r>
      <w:r w:rsidR="005E4D20">
        <w:rPr>
          <w:rStyle w:val="TokioCar"/>
        </w:rPr>
        <w:t xml:space="preserve"> Las </w:t>
      </w:r>
    </w:p>
    <w:p w14:paraId="12214A32" w14:textId="77777777" w:rsidR="00012E63" w:rsidRDefault="00012E63" w:rsidP="002F2598">
      <w:pPr>
        <w:rPr>
          <w:rStyle w:val="TokioCar"/>
          <w:b/>
          <w:bCs/>
        </w:rPr>
      </w:pPr>
      <w:r>
        <w:rPr>
          <w:rStyle w:val="TokioCar"/>
          <w:b/>
          <w:bCs/>
        </w:rPr>
        <w:t>Tablas Principales</w:t>
      </w:r>
    </w:p>
    <w:p w14:paraId="632A5086" w14:textId="7529856C" w:rsidR="00012E63" w:rsidRPr="00012E63" w:rsidRDefault="00012E63" w:rsidP="002F2598">
      <w:pPr>
        <w:rPr>
          <w:rStyle w:val="TokioCar"/>
        </w:rPr>
      </w:pPr>
      <w:r>
        <w:rPr>
          <w:rStyle w:val="TokioCar"/>
        </w:rPr>
        <w:t>En esta categoría son las tablas donde se guardará de manera definitiva los datos que se modifiquen, añaden en la BBDD</w:t>
      </w:r>
      <w:r w:rsidR="00C31C53">
        <w:rPr>
          <w:rStyle w:val="TokioCar"/>
        </w:rPr>
        <w:t>.</w:t>
      </w:r>
      <w:r>
        <w:rPr>
          <w:rStyle w:val="TokioCar"/>
        </w:rPr>
        <w:t xml:space="preserve"> </w:t>
      </w:r>
      <w:r w:rsidR="00C31C53">
        <w:rPr>
          <w:rStyle w:val="TokioCar"/>
        </w:rPr>
        <w:t>S</w:t>
      </w:r>
      <w:r>
        <w:rPr>
          <w:rStyle w:val="TokioCar"/>
        </w:rPr>
        <w:t>on un total de 3 tablas:</w:t>
      </w:r>
    </w:p>
    <w:p w14:paraId="5D8BCD58" w14:textId="27E90237" w:rsidR="00012E63" w:rsidRPr="008A6976" w:rsidRDefault="00012E63" w:rsidP="00012E63">
      <w:pPr>
        <w:pStyle w:val="Prrafodelista"/>
        <w:numPr>
          <w:ilvl w:val="0"/>
          <w:numId w:val="24"/>
        </w:numPr>
        <w:rPr>
          <w:rStyle w:val="TokioCar"/>
          <w:b/>
          <w:bCs/>
        </w:rPr>
      </w:pPr>
      <w:r>
        <w:rPr>
          <w:rStyle w:val="TokioCar"/>
          <w:b/>
          <w:bCs/>
        </w:rPr>
        <w:t>Player</w:t>
      </w:r>
      <w:r w:rsidR="00406A7C">
        <w:rPr>
          <w:rStyle w:val="TokioCar"/>
          <w:b/>
          <w:bCs/>
        </w:rPr>
        <w:t xml:space="preserve">: </w:t>
      </w:r>
      <w:r w:rsidR="00406A7C">
        <w:rPr>
          <w:rStyle w:val="TokioCar"/>
        </w:rPr>
        <w:t>Aquí se guarda toda la información relacionada del usuario.</w:t>
      </w:r>
    </w:p>
    <w:p w14:paraId="51A357A5" w14:textId="66494C0E" w:rsidR="008A6976" w:rsidRDefault="008A6976" w:rsidP="008A6976">
      <w:pPr>
        <w:pStyle w:val="Prrafodelista"/>
        <w:numPr>
          <w:ilvl w:val="1"/>
          <w:numId w:val="24"/>
        </w:numPr>
        <w:rPr>
          <w:rStyle w:val="TokioCar"/>
          <w:b/>
          <w:bCs/>
        </w:rPr>
      </w:pPr>
      <w:r>
        <w:rPr>
          <w:rStyle w:val="TokioCar"/>
          <w:b/>
          <w:bCs/>
        </w:rPr>
        <w:t xml:space="preserve">Name: </w:t>
      </w:r>
      <w:r w:rsidR="00AC73FA">
        <w:rPr>
          <w:rStyle w:val="TokioCar"/>
        </w:rPr>
        <w:t>Nombre del usuario</w:t>
      </w:r>
    </w:p>
    <w:p w14:paraId="1CD3A4BB" w14:textId="0EFFAEF5" w:rsidR="008A6976" w:rsidRDefault="008A6976" w:rsidP="008A6976">
      <w:pPr>
        <w:pStyle w:val="Prrafodelista"/>
        <w:numPr>
          <w:ilvl w:val="1"/>
          <w:numId w:val="24"/>
        </w:numPr>
        <w:rPr>
          <w:rStyle w:val="TokioCar"/>
          <w:b/>
          <w:bCs/>
        </w:rPr>
      </w:pPr>
      <w:r>
        <w:rPr>
          <w:rStyle w:val="TokioCar"/>
          <w:b/>
          <w:bCs/>
        </w:rPr>
        <w:t>Email</w:t>
      </w:r>
      <w:r w:rsidR="00AC73FA">
        <w:rPr>
          <w:rStyle w:val="TokioCar"/>
          <w:b/>
          <w:bCs/>
        </w:rPr>
        <w:t xml:space="preserve">: </w:t>
      </w:r>
      <w:r w:rsidR="00AC73FA">
        <w:rPr>
          <w:rStyle w:val="TokioCar"/>
        </w:rPr>
        <w:t>Correo del usuario</w:t>
      </w:r>
    </w:p>
    <w:p w14:paraId="19CFCC80" w14:textId="36D5D9E6" w:rsidR="008A6976" w:rsidRDefault="008A6976" w:rsidP="008A6976">
      <w:pPr>
        <w:pStyle w:val="Prrafodelista"/>
        <w:numPr>
          <w:ilvl w:val="1"/>
          <w:numId w:val="24"/>
        </w:numPr>
        <w:rPr>
          <w:rStyle w:val="TokioCar"/>
          <w:b/>
          <w:bCs/>
        </w:rPr>
      </w:pPr>
      <w:r>
        <w:rPr>
          <w:rStyle w:val="TokioCar"/>
          <w:b/>
          <w:bCs/>
        </w:rPr>
        <w:t>Level</w:t>
      </w:r>
      <w:r w:rsidR="00AC73FA">
        <w:rPr>
          <w:rStyle w:val="TokioCar"/>
          <w:b/>
          <w:bCs/>
        </w:rPr>
        <w:t xml:space="preserve"> (FK): </w:t>
      </w:r>
      <w:r w:rsidR="00AC73FA">
        <w:rPr>
          <w:rStyle w:val="TokioCar"/>
        </w:rPr>
        <w:t>Nivel del jugador</w:t>
      </w:r>
    </w:p>
    <w:p w14:paraId="70713421" w14:textId="62E44B36" w:rsidR="008A6976" w:rsidRDefault="008A6976" w:rsidP="008A6976">
      <w:pPr>
        <w:pStyle w:val="Prrafodelista"/>
        <w:numPr>
          <w:ilvl w:val="1"/>
          <w:numId w:val="24"/>
        </w:numPr>
        <w:rPr>
          <w:rStyle w:val="TokioCar"/>
          <w:b/>
          <w:bCs/>
        </w:rPr>
      </w:pPr>
      <w:r>
        <w:rPr>
          <w:rStyle w:val="TokioCar"/>
          <w:b/>
          <w:bCs/>
        </w:rPr>
        <w:t>Tournament</w:t>
      </w:r>
      <w:r w:rsidR="00AC73FA">
        <w:rPr>
          <w:rStyle w:val="TokioCar"/>
          <w:b/>
          <w:bCs/>
        </w:rPr>
        <w:t xml:space="preserve">: </w:t>
      </w:r>
      <w:r w:rsidR="00AC73FA">
        <w:rPr>
          <w:rStyle w:val="TokioCar"/>
        </w:rPr>
        <w:t>En el id del torneo</w:t>
      </w:r>
    </w:p>
    <w:p w14:paraId="771FB78E" w14:textId="11079AF4" w:rsidR="008A6976" w:rsidRPr="00AC73FA" w:rsidRDefault="008A6976" w:rsidP="008A6976">
      <w:pPr>
        <w:pStyle w:val="Prrafodelista"/>
        <w:numPr>
          <w:ilvl w:val="1"/>
          <w:numId w:val="24"/>
        </w:numPr>
        <w:rPr>
          <w:rStyle w:val="TokioCar"/>
          <w:b/>
          <w:bCs/>
        </w:rPr>
      </w:pPr>
      <w:r w:rsidRPr="00AC73FA">
        <w:rPr>
          <w:rStyle w:val="TokioCar"/>
          <w:b/>
          <w:bCs/>
        </w:rPr>
        <w:t>Tournaments_played</w:t>
      </w:r>
      <w:r w:rsidR="00AC73FA" w:rsidRPr="00AC73FA">
        <w:rPr>
          <w:rStyle w:val="TokioCar"/>
          <w:b/>
          <w:bCs/>
        </w:rPr>
        <w:t xml:space="preserve">: </w:t>
      </w:r>
      <w:r w:rsidR="00AC73FA" w:rsidRPr="00AC73FA">
        <w:rPr>
          <w:rStyle w:val="TokioCar"/>
        </w:rPr>
        <w:t>Numero de los torneos que</w:t>
      </w:r>
      <w:r w:rsidR="00AC73FA">
        <w:rPr>
          <w:rStyle w:val="TokioCar"/>
        </w:rPr>
        <w:t xml:space="preserve"> han finalizado</w:t>
      </w:r>
    </w:p>
    <w:p w14:paraId="207A5CC1" w14:textId="167F810B" w:rsidR="008A6976" w:rsidRPr="00AC73FA" w:rsidRDefault="008A6976" w:rsidP="008A6976">
      <w:pPr>
        <w:pStyle w:val="Prrafodelista"/>
        <w:numPr>
          <w:ilvl w:val="1"/>
          <w:numId w:val="24"/>
        </w:numPr>
        <w:rPr>
          <w:rStyle w:val="TokioCar"/>
          <w:b/>
          <w:bCs/>
        </w:rPr>
      </w:pPr>
      <w:r w:rsidRPr="00AC73FA">
        <w:rPr>
          <w:rStyle w:val="TokioCar"/>
          <w:b/>
          <w:bCs/>
        </w:rPr>
        <w:t>Tournaments_wins</w:t>
      </w:r>
      <w:r w:rsidR="00AC73FA" w:rsidRPr="00AC73FA">
        <w:rPr>
          <w:rStyle w:val="TokioCar"/>
          <w:b/>
          <w:bCs/>
        </w:rPr>
        <w:t xml:space="preserve">: </w:t>
      </w:r>
      <w:r w:rsidR="00AC73FA" w:rsidRPr="00AC73FA">
        <w:rPr>
          <w:rStyle w:val="TokioCar"/>
        </w:rPr>
        <w:t>Numero de torneos ganado</w:t>
      </w:r>
      <w:r w:rsidR="00AC73FA">
        <w:rPr>
          <w:rStyle w:val="TokioCar"/>
        </w:rPr>
        <w:t>s</w:t>
      </w:r>
    </w:p>
    <w:p w14:paraId="3DFFB741" w14:textId="0B8CF0B9" w:rsidR="008A6976" w:rsidRDefault="008A6976" w:rsidP="008A6976">
      <w:pPr>
        <w:pStyle w:val="Prrafodelista"/>
        <w:numPr>
          <w:ilvl w:val="1"/>
          <w:numId w:val="24"/>
        </w:numPr>
        <w:rPr>
          <w:rStyle w:val="TokioCar"/>
          <w:b/>
          <w:bCs/>
        </w:rPr>
      </w:pPr>
      <w:r>
        <w:rPr>
          <w:rStyle w:val="TokioCar"/>
          <w:b/>
          <w:bCs/>
        </w:rPr>
        <w:t>Games_played</w:t>
      </w:r>
      <w:r w:rsidR="00AC73FA">
        <w:rPr>
          <w:rStyle w:val="TokioCar"/>
          <w:b/>
          <w:bCs/>
        </w:rPr>
        <w:t xml:space="preserve">: </w:t>
      </w:r>
      <w:r w:rsidR="00AC73FA">
        <w:rPr>
          <w:rStyle w:val="TokioCar"/>
        </w:rPr>
        <w:t>Juegos que han participados en todos los torneos</w:t>
      </w:r>
    </w:p>
    <w:p w14:paraId="0577FCE6" w14:textId="709C1E16" w:rsidR="008A6976" w:rsidRDefault="008A6976" w:rsidP="008A6976">
      <w:pPr>
        <w:pStyle w:val="Prrafodelista"/>
        <w:numPr>
          <w:ilvl w:val="1"/>
          <w:numId w:val="24"/>
        </w:numPr>
        <w:rPr>
          <w:rStyle w:val="TokioCar"/>
          <w:b/>
          <w:bCs/>
        </w:rPr>
      </w:pPr>
      <w:r>
        <w:rPr>
          <w:rStyle w:val="TokioCar"/>
          <w:b/>
          <w:bCs/>
        </w:rPr>
        <w:t>Games_wins</w:t>
      </w:r>
      <w:r w:rsidR="00AC73FA">
        <w:rPr>
          <w:rStyle w:val="TokioCar"/>
          <w:b/>
          <w:bCs/>
        </w:rPr>
        <w:t xml:space="preserve">: </w:t>
      </w:r>
      <w:r w:rsidR="00AC73FA">
        <w:rPr>
          <w:rStyle w:val="TokioCar"/>
        </w:rPr>
        <w:t>Juegos que han ganado</w:t>
      </w:r>
    </w:p>
    <w:p w14:paraId="470E2021" w14:textId="5090136E" w:rsidR="008A6976" w:rsidRDefault="008A6976" w:rsidP="008A6976">
      <w:pPr>
        <w:pStyle w:val="Prrafodelista"/>
        <w:numPr>
          <w:ilvl w:val="1"/>
          <w:numId w:val="24"/>
        </w:numPr>
        <w:rPr>
          <w:rStyle w:val="TokioCar"/>
          <w:b/>
          <w:bCs/>
        </w:rPr>
      </w:pPr>
      <w:r>
        <w:rPr>
          <w:rStyle w:val="TokioCar"/>
          <w:b/>
          <w:bCs/>
        </w:rPr>
        <w:t>Games_draws</w:t>
      </w:r>
      <w:r w:rsidR="00AC73FA">
        <w:rPr>
          <w:rStyle w:val="TokioCar"/>
          <w:b/>
          <w:bCs/>
        </w:rPr>
        <w:t xml:space="preserve">: </w:t>
      </w:r>
      <w:r w:rsidR="00AC73FA">
        <w:rPr>
          <w:rStyle w:val="TokioCar"/>
        </w:rPr>
        <w:t>Juegos que ha quedado empate</w:t>
      </w:r>
    </w:p>
    <w:p w14:paraId="2351D243" w14:textId="0209B643" w:rsidR="008A6976" w:rsidRDefault="008A6976" w:rsidP="008A6976">
      <w:pPr>
        <w:pStyle w:val="Prrafodelista"/>
        <w:numPr>
          <w:ilvl w:val="1"/>
          <w:numId w:val="24"/>
        </w:numPr>
        <w:rPr>
          <w:rStyle w:val="TokioCar"/>
          <w:b/>
          <w:bCs/>
        </w:rPr>
      </w:pPr>
      <w:r>
        <w:rPr>
          <w:rStyle w:val="TokioCar"/>
          <w:b/>
          <w:bCs/>
        </w:rPr>
        <w:t>Games_loses</w:t>
      </w:r>
      <w:r w:rsidR="00AC73FA">
        <w:rPr>
          <w:rStyle w:val="TokioCar"/>
          <w:b/>
          <w:bCs/>
        </w:rPr>
        <w:t xml:space="preserve">: </w:t>
      </w:r>
      <w:r w:rsidR="00AC73FA">
        <w:rPr>
          <w:rStyle w:val="TokioCar"/>
        </w:rPr>
        <w:t>Juegos que se ha perdido</w:t>
      </w:r>
    </w:p>
    <w:p w14:paraId="7937DB9C" w14:textId="0EF31624" w:rsidR="008A6976" w:rsidRDefault="008A6976" w:rsidP="008A6976">
      <w:pPr>
        <w:pStyle w:val="Prrafodelista"/>
        <w:numPr>
          <w:ilvl w:val="1"/>
          <w:numId w:val="24"/>
        </w:numPr>
        <w:rPr>
          <w:rStyle w:val="TokioCar"/>
          <w:b/>
          <w:bCs/>
        </w:rPr>
      </w:pPr>
      <w:r>
        <w:rPr>
          <w:rStyle w:val="TokioCar"/>
          <w:b/>
          <w:bCs/>
        </w:rPr>
        <w:t>Winrate</w:t>
      </w:r>
      <w:r w:rsidR="00AC73FA">
        <w:rPr>
          <w:rStyle w:val="TokioCar"/>
          <w:b/>
          <w:bCs/>
        </w:rPr>
        <w:t xml:space="preserve">: </w:t>
      </w:r>
      <w:r w:rsidR="00AC73FA">
        <w:rPr>
          <w:rStyle w:val="TokioCar"/>
        </w:rPr>
        <w:t>Porcentaje de juegos ganados comparado a los jugados</w:t>
      </w:r>
    </w:p>
    <w:p w14:paraId="5FC89E62" w14:textId="1B25CE7E" w:rsidR="00012E63" w:rsidRPr="00176705" w:rsidRDefault="00012E63" w:rsidP="00012E63">
      <w:pPr>
        <w:pStyle w:val="Prrafodelista"/>
        <w:numPr>
          <w:ilvl w:val="0"/>
          <w:numId w:val="24"/>
        </w:numPr>
        <w:rPr>
          <w:rStyle w:val="TokioCar"/>
          <w:b/>
          <w:bCs/>
        </w:rPr>
      </w:pPr>
      <w:r>
        <w:rPr>
          <w:rStyle w:val="TokioCar"/>
          <w:b/>
          <w:bCs/>
        </w:rPr>
        <w:t>Game</w:t>
      </w:r>
      <w:r w:rsidR="00406A7C">
        <w:rPr>
          <w:rStyle w:val="TokioCar"/>
          <w:b/>
          <w:bCs/>
        </w:rPr>
        <w:t xml:space="preserve">: </w:t>
      </w:r>
      <w:r w:rsidR="00406A7C">
        <w:rPr>
          <w:rStyle w:val="TokioCar"/>
        </w:rPr>
        <w:t>Aquí se guarda todos los registros de las partidas realizadas en cualquier torneo que se ha empezado</w:t>
      </w:r>
      <w:r w:rsidR="00176705">
        <w:rPr>
          <w:rStyle w:val="TokioCar"/>
        </w:rPr>
        <w:t>.</w:t>
      </w:r>
    </w:p>
    <w:p w14:paraId="1557BB0C" w14:textId="14F0508C" w:rsidR="00176705" w:rsidRDefault="00176705" w:rsidP="00176705">
      <w:pPr>
        <w:pStyle w:val="Prrafodelista"/>
        <w:numPr>
          <w:ilvl w:val="1"/>
          <w:numId w:val="24"/>
        </w:numPr>
        <w:rPr>
          <w:rStyle w:val="TokioCar"/>
          <w:b/>
          <w:bCs/>
        </w:rPr>
      </w:pPr>
      <w:r>
        <w:rPr>
          <w:rStyle w:val="TokioCar"/>
          <w:b/>
          <w:bCs/>
        </w:rPr>
        <w:t xml:space="preserve">Tournament: </w:t>
      </w:r>
    </w:p>
    <w:p w14:paraId="56BD5549" w14:textId="69BFDBB5" w:rsidR="00176705" w:rsidRDefault="00176705" w:rsidP="00176705">
      <w:pPr>
        <w:pStyle w:val="Prrafodelista"/>
        <w:numPr>
          <w:ilvl w:val="1"/>
          <w:numId w:val="24"/>
        </w:numPr>
        <w:rPr>
          <w:rStyle w:val="TokioCar"/>
          <w:b/>
          <w:bCs/>
        </w:rPr>
      </w:pPr>
      <w:r>
        <w:rPr>
          <w:rStyle w:val="TokioCar"/>
          <w:b/>
          <w:bCs/>
        </w:rPr>
        <w:t xml:space="preserve">Round: </w:t>
      </w:r>
      <w:r>
        <w:rPr>
          <w:rStyle w:val="TokioCar"/>
        </w:rPr>
        <w:t>Ronda que se realiza el partido</w:t>
      </w:r>
    </w:p>
    <w:p w14:paraId="5932E6AC" w14:textId="54F1802D" w:rsidR="00176705" w:rsidRDefault="00176705" w:rsidP="00176705">
      <w:pPr>
        <w:pStyle w:val="Prrafodelista"/>
        <w:numPr>
          <w:ilvl w:val="1"/>
          <w:numId w:val="24"/>
        </w:numPr>
        <w:rPr>
          <w:rStyle w:val="TokioCar"/>
          <w:b/>
          <w:bCs/>
        </w:rPr>
      </w:pPr>
      <w:r>
        <w:rPr>
          <w:rStyle w:val="TokioCar"/>
          <w:b/>
          <w:bCs/>
        </w:rPr>
        <w:t xml:space="preserve">Player1 (FK): </w:t>
      </w:r>
      <w:r>
        <w:rPr>
          <w:rStyle w:val="TokioCar"/>
        </w:rPr>
        <w:t>Jugador 1</w:t>
      </w:r>
    </w:p>
    <w:p w14:paraId="1B8DBC8A" w14:textId="4E33512D" w:rsidR="00176705" w:rsidRDefault="00176705" w:rsidP="00176705">
      <w:pPr>
        <w:pStyle w:val="Prrafodelista"/>
        <w:numPr>
          <w:ilvl w:val="1"/>
          <w:numId w:val="24"/>
        </w:numPr>
        <w:rPr>
          <w:rStyle w:val="TokioCar"/>
          <w:b/>
          <w:bCs/>
        </w:rPr>
      </w:pPr>
      <w:r>
        <w:rPr>
          <w:rStyle w:val="TokioCar"/>
          <w:b/>
          <w:bCs/>
        </w:rPr>
        <w:t xml:space="preserve">Player2 (FK): </w:t>
      </w:r>
      <w:r>
        <w:rPr>
          <w:rStyle w:val="TokioCar"/>
        </w:rPr>
        <w:t>Jugador 2</w:t>
      </w:r>
    </w:p>
    <w:p w14:paraId="51384F4F" w14:textId="3BB5250D" w:rsidR="00176705" w:rsidRDefault="00176705" w:rsidP="00176705">
      <w:pPr>
        <w:pStyle w:val="Prrafodelista"/>
        <w:numPr>
          <w:ilvl w:val="1"/>
          <w:numId w:val="24"/>
        </w:numPr>
        <w:rPr>
          <w:rStyle w:val="TokioCar"/>
          <w:b/>
          <w:bCs/>
        </w:rPr>
      </w:pPr>
      <w:r>
        <w:rPr>
          <w:rStyle w:val="TokioCar"/>
          <w:b/>
          <w:bCs/>
        </w:rPr>
        <w:t xml:space="preserve">Result_player1: </w:t>
      </w:r>
      <w:r>
        <w:rPr>
          <w:rStyle w:val="TokioCar"/>
        </w:rPr>
        <w:t>Resultado del primer jugador</w:t>
      </w:r>
    </w:p>
    <w:p w14:paraId="10EC0CA3" w14:textId="384AF30C" w:rsidR="00176705" w:rsidRDefault="00176705" w:rsidP="00176705">
      <w:pPr>
        <w:pStyle w:val="Prrafodelista"/>
        <w:numPr>
          <w:ilvl w:val="1"/>
          <w:numId w:val="24"/>
        </w:numPr>
        <w:rPr>
          <w:rStyle w:val="TokioCar"/>
          <w:b/>
          <w:bCs/>
        </w:rPr>
      </w:pPr>
      <w:r>
        <w:rPr>
          <w:rStyle w:val="TokioCar"/>
          <w:b/>
          <w:bCs/>
        </w:rPr>
        <w:t xml:space="preserve">Result_player2: </w:t>
      </w:r>
      <w:r>
        <w:rPr>
          <w:rStyle w:val="TokioCar"/>
        </w:rPr>
        <w:t>Resultado del segundo jugador</w:t>
      </w:r>
    </w:p>
    <w:p w14:paraId="0A88CCFF" w14:textId="57213576" w:rsidR="00176705" w:rsidRDefault="00176705" w:rsidP="00176705">
      <w:pPr>
        <w:pStyle w:val="Prrafodelista"/>
        <w:numPr>
          <w:ilvl w:val="1"/>
          <w:numId w:val="24"/>
        </w:numPr>
        <w:rPr>
          <w:rStyle w:val="TokioCar"/>
          <w:b/>
          <w:bCs/>
        </w:rPr>
      </w:pPr>
      <w:r>
        <w:rPr>
          <w:rStyle w:val="TokioCar"/>
          <w:b/>
          <w:bCs/>
        </w:rPr>
        <w:t xml:space="preserve">Winner (FK): </w:t>
      </w:r>
      <w:r>
        <w:rPr>
          <w:rStyle w:val="TokioCar"/>
        </w:rPr>
        <w:t>Ganador del partido</w:t>
      </w:r>
    </w:p>
    <w:p w14:paraId="4E5995CD" w14:textId="2D692AAA" w:rsidR="00176705" w:rsidRDefault="00176705" w:rsidP="00176705">
      <w:pPr>
        <w:pStyle w:val="Prrafodelista"/>
        <w:numPr>
          <w:ilvl w:val="1"/>
          <w:numId w:val="24"/>
        </w:numPr>
        <w:rPr>
          <w:rStyle w:val="TokioCar"/>
          <w:b/>
          <w:bCs/>
        </w:rPr>
      </w:pPr>
      <w:r>
        <w:rPr>
          <w:rStyle w:val="TokioCar"/>
          <w:b/>
          <w:bCs/>
        </w:rPr>
        <w:t xml:space="preserve">Date: </w:t>
      </w:r>
      <w:r>
        <w:rPr>
          <w:rStyle w:val="TokioCar"/>
        </w:rPr>
        <w:t>Fecha que se ha empezado el partido</w:t>
      </w:r>
    </w:p>
    <w:p w14:paraId="082102F9" w14:textId="7D69FEB9" w:rsidR="00176705" w:rsidRPr="00176705" w:rsidRDefault="00176705" w:rsidP="00176705">
      <w:pPr>
        <w:pStyle w:val="Prrafodelista"/>
        <w:numPr>
          <w:ilvl w:val="1"/>
          <w:numId w:val="24"/>
        </w:numPr>
        <w:rPr>
          <w:rStyle w:val="TokioCar"/>
          <w:b/>
          <w:bCs/>
        </w:rPr>
      </w:pPr>
      <w:r>
        <w:rPr>
          <w:rStyle w:val="TokioCar"/>
          <w:b/>
          <w:bCs/>
        </w:rPr>
        <w:t>Status:</w:t>
      </w:r>
      <w:r>
        <w:rPr>
          <w:rStyle w:val="TokioCar"/>
        </w:rPr>
        <w:t xml:space="preserve"> Indicamos el estado del juego (0 empezado y 1 terminado)</w:t>
      </w:r>
    </w:p>
    <w:p w14:paraId="3F354F2D" w14:textId="7B2B3D52" w:rsidR="00176705" w:rsidRPr="00176705" w:rsidRDefault="00176705" w:rsidP="00176705">
      <w:pPr>
        <w:rPr>
          <w:rStyle w:val="TokioCar"/>
          <w:b/>
          <w:bCs/>
        </w:rPr>
      </w:pPr>
      <w:r>
        <w:rPr>
          <w:rStyle w:val="TokioCar"/>
          <w:b/>
          <w:bCs/>
        </w:rPr>
        <w:br w:type="page"/>
      </w:r>
    </w:p>
    <w:p w14:paraId="66339EC4" w14:textId="53F49272" w:rsidR="00012E63" w:rsidRPr="00176705" w:rsidRDefault="00012E63" w:rsidP="00012E63">
      <w:pPr>
        <w:pStyle w:val="Prrafodelista"/>
        <w:numPr>
          <w:ilvl w:val="0"/>
          <w:numId w:val="24"/>
        </w:numPr>
        <w:rPr>
          <w:rStyle w:val="TokioCar"/>
          <w:b/>
          <w:bCs/>
        </w:rPr>
      </w:pPr>
      <w:r>
        <w:rPr>
          <w:rStyle w:val="TokioCar"/>
          <w:b/>
          <w:bCs/>
        </w:rPr>
        <w:lastRenderedPageBreak/>
        <w:t>Tournament</w:t>
      </w:r>
      <w:r w:rsidR="00406A7C">
        <w:rPr>
          <w:rStyle w:val="TokioCar"/>
          <w:b/>
          <w:bCs/>
        </w:rPr>
        <w:t xml:space="preserve">: </w:t>
      </w:r>
      <w:r w:rsidR="00406A7C">
        <w:rPr>
          <w:rStyle w:val="TokioCar"/>
        </w:rPr>
        <w:t>Esta tabla se almacena todos los torneos realizados en la aplicación web</w:t>
      </w:r>
    </w:p>
    <w:p w14:paraId="59427FDD" w14:textId="72FCC2F5" w:rsidR="00176705" w:rsidRDefault="00176705" w:rsidP="00176705">
      <w:pPr>
        <w:pStyle w:val="Prrafodelista"/>
        <w:numPr>
          <w:ilvl w:val="1"/>
          <w:numId w:val="24"/>
        </w:numPr>
        <w:rPr>
          <w:rStyle w:val="TokioCar"/>
          <w:b/>
          <w:bCs/>
        </w:rPr>
      </w:pPr>
      <w:r>
        <w:rPr>
          <w:rStyle w:val="TokioCar"/>
          <w:b/>
          <w:bCs/>
        </w:rPr>
        <w:t xml:space="preserve">Name: </w:t>
      </w:r>
      <w:r w:rsidR="00144ABC">
        <w:rPr>
          <w:rStyle w:val="TokioCar"/>
        </w:rPr>
        <w:t>Nombre del torneo</w:t>
      </w:r>
    </w:p>
    <w:p w14:paraId="3F583D2B" w14:textId="1B43ED47" w:rsidR="00176705" w:rsidRDefault="00176705" w:rsidP="00176705">
      <w:pPr>
        <w:pStyle w:val="Prrafodelista"/>
        <w:numPr>
          <w:ilvl w:val="1"/>
          <w:numId w:val="24"/>
        </w:numPr>
        <w:rPr>
          <w:rStyle w:val="TokioCar"/>
          <w:b/>
          <w:bCs/>
        </w:rPr>
      </w:pPr>
      <w:r>
        <w:rPr>
          <w:rStyle w:val="TokioCar"/>
          <w:b/>
          <w:bCs/>
        </w:rPr>
        <w:t>Description</w:t>
      </w:r>
      <w:r w:rsidR="00144ABC">
        <w:rPr>
          <w:rStyle w:val="TokioCar"/>
          <w:b/>
          <w:bCs/>
        </w:rPr>
        <w:t xml:space="preserve">: </w:t>
      </w:r>
      <w:r w:rsidR="00144ABC">
        <w:rPr>
          <w:rStyle w:val="TokioCar"/>
        </w:rPr>
        <w:t>Descripción del torneo</w:t>
      </w:r>
    </w:p>
    <w:p w14:paraId="056996A4" w14:textId="70BA9D4F" w:rsidR="00176705" w:rsidRDefault="00176705" w:rsidP="00176705">
      <w:pPr>
        <w:pStyle w:val="Prrafodelista"/>
        <w:numPr>
          <w:ilvl w:val="1"/>
          <w:numId w:val="24"/>
        </w:numPr>
        <w:rPr>
          <w:rStyle w:val="TokioCar"/>
          <w:b/>
          <w:bCs/>
        </w:rPr>
      </w:pPr>
      <w:r>
        <w:rPr>
          <w:rStyle w:val="TokioCar"/>
          <w:b/>
          <w:bCs/>
        </w:rPr>
        <w:t>Creator</w:t>
      </w:r>
      <w:r w:rsidR="00144ABC">
        <w:rPr>
          <w:rStyle w:val="TokioCar"/>
          <w:b/>
          <w:bCs/>
        </w:rPr>
        <w:t xml:space="preserve"> (FK): </w:t>
      </w:r>
      <w:r w:rsidR="00144ABC">
        <w:rPr>
          <w:rStyle w:val="TokioCar"/>
        </w:rPr>
        <w:t>Creador del torneo</w:t>
      </w:r>
    </w:p>
    <w:p w14:paraId="1890AA70" w14:textId="3E2D7E06" w:rsidR="00176705" w:rsidRDefault="00176705" w:rsidP="00176705">
      <w:pPr>
        <w:pStyle w:val="Prrafodelista"/>
        <w:numPr>
          <w:ilvl w:val="1"/>
          <w:numId w:val="24"/>
        </w:numPr>
        <w:rPr>
          <w:rStyle w:val="TokioCar"/>
          <w:b/>
          <w:bCs/>
        </w:rPr>
      </w:pPr>
      <w:r>
        <w:rPr>
          <w:rStyle w:val="TokioCar"/>
          <w:b/>
          <w:bCs/>
        </w:rPr>
        <w:t>Date</w:t>
      </w:r>
      <w:r w:rsidR="00144ABC">
        <w:rPr>
          <w:rStyle w:val="TokioCar"/>
          <w:b/>
          <w:bCs/>
        </w:rPr>
        <w:t xml:space="preserve">: </w:t>
      </w:r>
      <w:r w:rsidR="00144ABC">
        <w:rPr>
          <w:rStyle w:val="TokioCar"/>
        </w:rPr>
        <w:t>Fecha de inicio del torneo</w:t>
      </w:r>
    </w:p>
    <w:p w14:paraId="53B05CED" w14:textId="2C5413A6" w:rsidR="00176705" w:rsidRDefault="00176705" w:rsidP="00176705">
      <w:pPr>
        <w:pStyle w:val="Prrafodelista"/>
        <w:numPr>
          <w:ilvl w:val="1"/>
          <w:numId w:val="24"/>
        </w:numPr>
        <w:rPr>
          <w:rStyle w:val="TokioCar"/>
          <w:b/>
          <w:bCs/>
        </w:rPr>
      </w:pPr>
      <w:r>
        <w:rPr>
          <w:rStyle w:val="TokioCar"/>
          <w:b/>
          <w:bCs/>
        </w:rPr>
        <w:t>Status</w:t>
      </w:r>
      <w:r w:rsidR="00144ABC">
        <w:rPr>
          <w:rStyle w:val="TokioCar"/>
          <w:b/>
          <w:bCs/>
        </w:rPr>
        <w:t xml:space="preserve">: </w:t>
      </w:r>
      <w:r w:rsidR="00144ABC">
        <w:rPr>
          <w:rStyle w:val="TokioCar"/>
        </w:rPr>
        <w:t>Estado del torneo (0 publicado, 1 iniciado y 2 finalizado)</w:t>
      </w:r>
    </w:p>
    <w:p w14:paraId="6AF89567" w14:textId="0EBFE733" w:rsidR="00176705" w:rsidRDefault="00176705" w:rsidP="00176705">
      <w:pPr>
        <w:pStyle w:val="Prrafodelista"/>
        <w:numPr>
          <w:ilvl w:val="1"/>
          <w:numId w:val="24"/>
        </w:numPr>
        <w:rPr>
          <w:rStyle w:val="TokioCar"/>
          <w:b/>
          <w:bCs/>
        </w:rPr>
      </w:pPr>
      <w:r>
        <w:rPr>
          <w:rStyle w:val="TokioCar"/>
          <w:b/>
          <w:bCs/>
        </w:rPr>
        <w:t>Players</w:t>
      </w:r>
      <w:r w:rsidR="00144ABC">
        <w:rPr>
          <w:rStyle w:val="TokioCar"/>
          <w:b/>
          <w:bCs/>
        </w:rPr>
        <w:t xml:space="preserve">: </w:t>
      </w:r>
      <w:r w:rsidR="00144ABC">
        <w:rPr>
          <w:rStyle w:val="TokioCar"/>
        </w:rPr>
        <w:t>Cantidad de jugadores apuntados</w:t>
      </w:r>
    </w:p>
    <w:p w14:paraId="57E91CAC" w14:textId="01DB6783" w:rsidR="00176705" w:rsidRDefault="00176705" w:rsidP="00176705">
      <w:pPr>
        <w:pStyle w:val="Prrafodelista"/>
        <w:numPr>
          <w:ilvl w:val="1"/>
          <w:numId w:val="24"/>
        </w:numPr>
        <w:rPr>
          <w:rStyle w:val="TokioCar"/>
          <w:b/>
          <w:bCs/>
        </w:rPr>
      </w:pPr>
      <w:r>
        <w:rPr>
          <w:rStyle w:val="TokioCar"/>
          <w:b/>
          <w:bCs/>
        </w:rPr>
        <w:t>Max_players</w:t>
      </w:r>
      <w:r w:rsidR="00144ABC">
        <w:rPr>
          <w:rStyle w:val="TokioCar"/>
          <w:b/>
          <w:bCs/>
        </w:rPr>
        <w:t xml:space="preserve">: </w:t>
      </w:r>
      <w:r w:rsidR="00144ABC">
        <w:rPr>
          <w:rStyle w:val="TokioCar"/>
        </w:rPr>
        <w:t>máximo de jugadores que se pueden apuntar</w:t>
      </w:r>
    </w:p>
    <w:p w14:paraId="5355CF80" w14:textId="6F6EA1D8" w:rsidR="00176705" w:rsidRDefault="00176705" w:rsidP="00176705">
      <w:pPr>
        <w:pStyle w:val="Prrafodelista"/>
        <w:numPr>
          <w:ilvl w:val="1"/>
          <w:numId w:val="24"/>
        </w:numPr>
        <w:rPr>
          <w:rStyle w:val="TokioCar"/>
          <w:b/>
          <w:bCs/>
        </w:rPr>
      </w:pPr>
      <w:r>
        <w:rPr>
          <w:rStyle w:val="TokioCar"/>
          <w:b/>
          <w:bCs/>
        </w:rPr>
        <w:t>Rounds</w:t>
      </w:r>
      <w:r w:rsidR="00144ABC">
        <w:rPr>
          <w:rStyle w:val="TokioCar"/>
          <w:b/>
          <w:bCs/>
        </w:rPr>
        <w:t xml:space="preserve">: </w:t>
      </w:r>
      <w:r w:rsidR="00144ABC">
        <w:rPr>
          <w:rStyle w:val="TokioCar"/>
        </w:rPr>
        <w:t>Máximo de rondas que se va a jugar</w:t>
      </w:r>
    </w:p>
    <w:p w14:paraId="20ECEFBC" w14:textId="1B808725" w:rsidR="00176705" w:rsidRDefault="00176705" w:rsidP="00176705">
      <w:pPr>
        <w:pStyle w:val="Prrafodelista"/>
        <w:numPr>
          <w:ilvl w:val="1"/>
          <w:numId w:val="24"/>
        </w:numPr>
        <w:rPr>
          <w:rStyle w:val="TokioCar"/>
          <w:b/>
          <w:bCs/>
        </w:rPr>
      </w:pPr>
      <w:r>
        <w:rPr>
          <w:rStyle w:val="TokioCar"/>
          <w:b/>
          <w:bCs/>
        </w:rPr>
        <w:t>Round</w:t>
      </w:r>
      <w:r w:rsidR="00144ABC">
        <w:rPr>
          <w:rStyle w:val="TokioCar"/>
          <w:b/>
          <w:bCs/>
        </w:rPr>
        <w:t xml:space="preserve">: </w:t>
      </w:r>
      <w:r w:rsidR="00144ABC">
        <w:rPr>
          <w:rStyle w:val="TokioCar"/>
        </w:rPr>
        <w:t>Ronda actual que se encuentra el torneo</w:t>
      </w:r>
    </w:p>
    <w:p w14:paraId="17FB22BA" w14:textId="324AED0A" w:rsidR="00176705" w:rsidRDefault="00176705" w:rsidP="00176705">
      <w:pPr>
        <w:pStyle w:val="Prrafodelista"/>
        <w:numPr>
          <w:ilvl w:val="1"/>
          <w:numId w:val="24"/>
        </w:numPr>
        <w:rPr>
          <w:rStyle w:val="TokioCar"/>
          <w:b/>
          <w:bCs/>
        </w:rPr>
      </w:pPr>
      <w:r>
        <w:rPr>
          <w:rStyle w:val="TokioCar"/>
          <w:b/>
          <w:bCs/>
        </w:rPr>
        <w:t>Min_level</w:t>
      </w:r>
      <w:r w:rsidR="00144ABC">
        <w:rPr>
          <w:rStyle w:val="TokioCar"/>
          <w:b/>
          <w:bCs/>
        </w:rPr>
        <w:t xml:space="preserve"> (FK): </w:t>
      </w:r>
      <w:r w:rsidR="00144ABC">
        <w:rPr>
          <w:rStyle w:val="TokioCar"/>
        </w:rPr>
        <w:t>Nivel que deben tener los jugadores para participar</w:t>
      </w:r>
    </w:p>
    <w:p w14:paraId="5CA666A7" w14:textId="00A5C1F5" w:rsidR="00176705" w:rsidRDefault="00176705" w:rsidP="00176705">
      <w:pPr>
        <w:pStyle w:val="Prrafodelista"/>
        <w:numPr>
          <w:ilvl w:val="1"/>
          <w:numId w:val="24"/>
        </w:numPr>
        <w:rPr>
          <w:rStyle w:val="TokioCar"/>
          <w:b/>
          <w:bCs/>
        </w:rPr>
      </w:pPr>
      <w:r>
        <w:rPr>
          <w:rStyle w:val="TokioCar"/>
          <w:b/>
          <w:bCs/>
        </w:rPr>
        <w:t>Game</w:t>
      </w:r>
      <w:r w:rsidR="00144ABC">
        <w:rPr>
          <w:rStyle w:val="TokioCar"/>
          <w:b/>
          <w:bCs/>
        </w:rPr>
        <w:t xml:space="preserve"> (FK): </w:t>
      </w:r>
      <w:r w:rsidR="00144ABC">
        <w:rPr>
          <w:rStyle w:val="TokioCar"/>
        </w:rPr>
        <w:t>Videojuego que se va a usar para el torneo</w:t>
      </w:r>
    </w:p>
    <w:p w14:paraId="7FD31530" w14:textId="23910814" w:rsidR="00176705" w:rsidRPr="00144ABC" w:rsidRDefault="00176705" w:rsidP="00176705">
      <w:pPr>
        <w:pStyle w:val="Prrafodelista"/>
        <w:numPr>
          <w:ilvl w:val="1"/>
          <w:numId w:val="24"/>
        </w:numPr>
        <w:rPr>
          <w:rStyle w:val="TokioCar"/>
          <w:b/>
          <w:bCs/>
        </w:rPr>
      </w:pPr>
      <w:r w:rsidRPr="00144ABC">
        <w:rPr>
          <w:rStyle w:val="TokioCar"/>
          <w:b/>
          <w:bCs/>
        </w:rPr>
        <w:t>Tournament_winner</w:t>
      </w:r>
      <w:r w:rsidR="00144ABC" w:rsidRPr="00144ABC">
        <w:rPr>
          <w:rStyle w:val="TokioCar"/>
          <w:b/>
          <w:bCs/>
        </w:rPr>
        <w:t xml:space="preserve"> (FK): </w:t>
      </w:r>
      <w:r w:rsidR="00144ABC" w:rsidRPr="00144ABC">
        <w:rPr>
          <w:rStyle w:val="TokioCar"/>
        </w:rPr>
        <w:t>Jugador ganador de</w:t>
      </w:r>
      <w:r w:rsidR="00144ABC">
        <w:rPr>
          <w:rStyle w:val="TokioCar"/>
        </w:rPr>
        <w:t>l torneo</w:t>
      </w:r>
    </w:p>
    <w:p w14:paraId="43F7F075" w14:textId="77777777" w:rsidR="00012E63" w:rsidRDefault="00012E63" w:rsidP="002F2598">
      <w:pPr>
        <w:rPr>
          <w:rStyle w:val="TokioCar"/>
          <w:b/>
          <w:bCs/>
        </w:rPr>
      </w:pPr>
      <w:r>
        <w:rPr>
          <w:rStyle w:val="TokioCar"/>
          <w:b/>
          <w:bCs/>
        </w:rPr>
        <w:t>Tablas Categorías // Dificultad</w:t>
      </w:r>
    </w:p>
    <w:p w14:paraId="03E61AB0" w14:textId="793A0FD3" w:rsidR="00C31C53" w:rsidRPr="00C31C53" w:rsidRDefault="00C31C53" w:rsidP="002F2598">
      <w:pPr>
        <w:rPr>
          <w:rStyle w:val="TokioCar"/>
        </w:rPr>
      </w:pPr>
      <w:r>
        <w:rPr>
          <w:rStyle w:val="TokioCar"/>
        </w:rPr>
        <w:t>Esta categoría de tablas se almacenará los datos de los videojuegos que la empresa quiera usar para sus torneos y los diferentes niveles que tiene los usuarios. Son un total de 2 tablas:</w:t>
      </w:r>
    </w:p>
    <w:p w14:paraId="0D7C00B8" w14:textId="709BE1FA" w:rsidR="00F444A0" w:rsidRPr="005E4D20" w:rsidRDefault="00F444A0" w:rsidP="00F444A0">
      <w:pPr>
        <w:pStyle w:val="Prrafodelista"/>
        <w:numPr>
          <w:ilvl w:val="0"/>
          <w:numId w:val="25"/>
        </w:numPr>
        <w:rPr>
          <w:rStyle w:val="TokioCar"/>
          <w:b/>
          <w:bCs/>
        </w:rPr>
      </w:pPr>
      <w:r>
        <w:rPr>
          <w:rStyle w:val="TokioCar"/>
          <w:b/>
          <w:bCs/>
        </w:rPr>
        <w:t>VideoGame</w:t>
      </w:r>
      <w:r w:rsidR="00406A7C">
        <w:rPr>
          <w:rStyle w:val="TokioCar"/>
          <w:b/>
          <w:bCs/>
        </w:rPr>
        <w:t xml:space="preserve">: </w:t>
      </w:r>
      <w:r w:rsidR="00406A7C">
        <w:rPr>
          <w:rStyle w:val="TokioCar"/>
        </w:rPr>
        <w:t xml:space="preserve">Hay que guarda los juegos que </w:t>
      </w:r>
      <w:r w:rsidR="00C27EBE">
        <w:rPr>
          <w:rStyle w:val="TokioCar"/>
        </w:rPr>
        <w:t>el cliente va a usar para enfrentar a los usuarios en el torneo.</w:t>
      </w:r>
    </w:p>
    <w:p w14:paraId="27B01C41" w14:textId="15A6D34B" w:rsidR="005E4D20" w:rsidRDefault="005E4D20" w:rsidP="005E4D20">
      <w:pPr>
        <w:pStyle w:val="Prrafodelista"/>
        <w:numPr>
          <w:ilvl w:val="1"/>
          <w:numId w:val="25"/>
        </w:numPr>
        <w:rPr>
          <w:rStyle w:val="TokioCar"/>
          <w:b/>
          <w:bCs/>
        </w:rPr>
      </w:pPr>
      <w:r>
        <w:rPr>
          <w:rStyle w:val="TokioCar"/>
          <w:b/>
          <w:bCs/>
        </w:rPr>
        <w:t xml:space="preserve">Name: </w:t>
      </w:r>
      <w:r>
        <w:rPr>
          <w:rStyle w:val="TokioCar"/>
        </w:rPr>
        <w:t>Nombre del juego</w:t>
      </w:r>
    </w:p>
    <w:p w14:paraId="6BC83D93" w14:textId="5F8F802E" w:rsidR="00F444A0" w:rsidRPr="005E4D20" w:rsidRDefault="00F444A0" w:rsidP="00F444A0">
      <w:pPr>
        <w:pStyle w:val="Prrafodelista"/>
        <w:numPr>
          <w:ilvl w:val="0"/>
          <w:numId w:val="25"/>
        </w:numPr>
        <w:rPr>
          <w:rStyle w:val="TokioCar"/>
          <w:b/>
          <w:bCs/>
        </w:rPr>
      </w:pPr>
      <w:r>
        <w:rPr>
          <w:rStyle w:val="TokioCar"/>
          <w:b/>
          <w:bCs/>
        </w:rPr>
        <w:t>Level</w:t>
      </w:r>
      <w:r w:rsidR="00C27EBE">
        <w:rPr>
          <w:rStyle w:val="TokioCar"/>
          <w:b/>
          <w:bCs/>
        </w:rPr>
        <w:t xml:space="preserve">: </w:t>
      </w:r>
      <w:r w:rsidR="00C27EBE">
        <w:rPr>
          <w:rStyle w:val="TokioCar"/>
        </w:rPr>
        <w:t xml:space="preserve"> se almacenará los </w:t>
      </w:r>
      <w:r w:rsidR="00F91428">
        <w:rPr>
          <w:rStyle w:val="TokioCar"/>
        </w:rPr>
        <w:t>diferentes niveles</w:t>
      </w:r>
      <w:r w:rsidR="00C27EBE">
        <w:rPr>
          <w:rStyle w:val="TokioCar"/>
        </w:rPr>
        <w:t xml:space="preserve"> que separan a los jugadores para que participen de manera equitativa.</w:t>
      </w:r>
    </w:p>
    <w:p w14:paraId="16715A91" w14:textId="2390D394" w:rsidR="005E4D20" w:rsidRPr="00F444A0" w:rsidRDefault="005E4D20" w:rsidP="005E4D20">
      <w:pPr>
        <w:pStyle w:val="Prrafodelista"/>
        <w:numPr>
          <w:ilvl w:val="1"/>
          <w:numId w:val="25"/>
        </w:numPr>
        <w:rPr>
          <w:rStyle w:val="TokioCar"/>
          <w:b/>
          <w:bCs/>
        </w:rPr>
      </w:pPr>
      <w:r>
        <w:rPr>
          <w:rStyle w:val="TokioCar"/>
          <w:b/>
          <w:bCs/>
        </w:rPr>
        <w:t xml:space="preserve">Name: </w:t>
      </w:r>
      <w:r>
        <w:rPr>
          <w:rStyle w:val="TokioCar"/>
        </w:rPr>
        <w:t>Nombre de la dificultad</w:t>
      </w:r>
    </w:p>
    <w:p w14:paraId="1D635E73" w14:textId="77777777" w:rsidR="00F47375" w:rsidRDefault="00F47375">
      <w:pPr>
        <w:rPr>
          <w:rStyle w:val="TokioCar"/>
          <w:b/>
          <w:bCs/>
        </w:rPr>
      </w:pPr>
      <w:r>
        <w:rPr>
          <w:rStyle w:val="TokioCar"/>
          <w:b/>
          <w:bCs/>
        </w:rPr>
        <w:br w:type="page"/>
      </w:r>
    </w:p>
    <w:p w14:paraId="76184F7E" w14:textId="5784D16E" w:rsidR="00F444A0" w:rsidRDefault="00012E63" w:rsidP="002F2598">
      <w:pPr>
        <w:rPr>
          <w:rStyle w:val="TokioCar"/>
          <w:b/>
          <w:bCs/>
        </w:rPr>
      </w:pPr>
      <w:r>
        <w:rPr>
          <w:rStyle w:val="TokioCar"/>
          <w:b/>
          <w:bCs/>
        </w:rPr>
        <w:lastRenderedPageBreak/>
        <w:t>Tablas Auxiliares</w:t>
      </w:r>
    </w:p>
    <w:p w14:paraId="145606AC" w14:textId="106D7963" w:rsidR="00C31C53" w:rsidRPr="00C31C53" w:rsidRDefault="00C31C53" w:rsidP="002F2598">
      <w:pPr>
        <w:rPr>
          <w:rStyle w:val="TokioCar"/>
        </w:rPr>
      </w:pPr>
      <w:r>
        <w:rPr>
          <w:rStyle w:val="TokioCar"/>
        </w:rPr>
        <w:t>En esta categoría las tablas se almacenarán de manera provisional datos para no alterar las tablas principales hasta que sea de manera definitiva. Todos los datos cuando ya no tienen utilidad serán borrados. Son un total de dos tablas:</w:t>
      </w:r>
    </w:p>
    <w:p w14:paraId="759025E4" w14:textId="26035B63" w:rsidR="00F444A0" w:rsidRPr="00F47375" w:rsidRDefault="00F444A0" w:rsidP="00F444A0">
      <w:pPr>
        <w:pStyle w:val="Prrafodelista"/>
        <w:numPr>
          <w:ilvl w:val="0"/>
          <w:numId w:val="27"/>
        </w:numPr>
        <w:rPr>
          <w:rStyle w:val="TokioCar"/>
          <w:b/>
          <w:bCs/>
        </w:rPr>
      </w:pPr>
      <w:r>
        <w:rPr>
          <w:rStyle w:val="TokioCar"/>
          <w:b/>
          <w:bCs/>
        </w:rPr>
        <w:t>GameAux</w:t>
      </w:r>
      <w:r w:rsidR="002A61A1">
        <w:rPr>
          <w:rStyle w:val="TokioCar"/>
          <w:b/>
          <w:bCs/>
        </w:rPr>
        <w:t xml:space="preserve">: </w:t>
      </w:r>
      <w:r w:rsidR="002A61A1">
        <w:rPr>
          <w:rStyle w:val="TokioCar"/>
        </w:rPr>
        <w:t xml:space="preserve">En esta tabla se almacenará los resultados que envíen los jugadores al gestor del torneo y se borraran cuando se </w:t>
      </w:r>
      <w:r w:rsidR="001C60BA">
        <w:rPr>
          <w:rStyle w:val="TokioCar"/>
        </w:rPr>
        <w:t>registró</w:t>
      </w:r>
      <w:r w:rsidR="002A61A1">
        <w:rPr>
          <w:rStyle w:val="TokioCar"/>
        </w:rPr>
        <w:t xml:space="preserve"> el resultado final del juego.</w:t>
      </w:r>
    </w:p>
    <w:p w14:paraId="07BB0FAF" w14:textId="48999330" w:rsidR="00F47375" w:rsidRPr="006A56B5" w:rsidRDefault="00F47375" w:rsidP="00F47375">
      <w:pPr>
        <w:pStyle w:val="Prrafodelista"/>
        <w:numPr>
          <w:ilvl w:val="1"/>
          <w:numId w:val="27"/>
        </w:numPr>
        <w:rPr>
          <w:rStyle w:val="TokioCar"/>
          <w:b/>
          <w:bCs/>
        </w:rPr>
      </w:pPr>
      <w:r w:rsidRPr="006A56B5">
        <w:rPr>
          <w:rStyle w:val="TokioCar"/>
          <w:b/>
          <w:bCs/>
        </w:rPr>
        <w:t>Tournament</w:t>
      </w:r>
      <w:r w:rsidR="006A56B5" w:rsidRPr="006A56B5">
        <w:rPr>
          <w:rStyle w:val="TokioCar"/>
          <w:b/>
          <w:bCs/>
        </w:rPr>
        <w:t xml:space="preserve"> (FK): </w:t>
      </w:r>
      <w:r w:rsidR="006A56B5" w:rsidRPr="006A56B5">
        <w:rPr>
          <w:rStyle w:val="TokioCar"/>
        </w:rPr>
        <w:t>Id del torneo que</w:t>
      </w:r>
      <w:r w:rsidR="006A56B5">
        <w:rPr>
          <w:rStyle w:val="TokioCar"/>
        </w:rPr>
        <w:t xml:space="preserve"> se ha realizado el juego</w:t>
      </w:r>
    </w:p>
    <w:p w14:paraId="6AA2EF78" w14:textId="1B5A6172" w:rsidR="00F47375" w:rsidRDefault="00F47375" w:rsidP="00F47375">
      <w:pPr>
        <w:pStyle w:val="Prrafodelista"/>
        <w:numPr>
          <w:ilvl w:val="1"/>
          <w:numId w:val="27"/>
        </w:numPr>
        <w:rPr>
          <w:rStyle w:val="TokioCar"/>
          <w:b/>
          <w:bCs/>
        </w:rPr>
      </w:pPr>
      <w:r>
        <w:rPr>
          <w:rStyle w:val="TokioCar"/>
          <w:b/>
          <w:bCs/>
        </w:rPr>
        <w:t>Round</w:t>
      </w:r>
      <w:r w:rsidR="006A56B5">
        <w:rPr>
          <w:rStyle w:val="TokioCar"/>
          <w:b/>
          <w:bCs/>
        </w:rPr>
        <w:t xml:space="preserve">: </w:t>
      </w:r>
      <w:r w:rsidR="006A56B5">
        <w:rPr>
          <w:rStyle w:val="TokioCar"/>
        </w:rPr>
        <w:t>Ronda que se ha realizado el torneo</w:t>
      </w:r>
    </w:p>
    <w:p w14:paraId="4EA6028D" w14:textId="696027E2" w:rsidR="00F47375" w:rsidRDefault="00F47375" w:rsidP="00F47375">
      <w:pPr>
        <w:pStyle w:val="Prrafodelista"/>
        <w:numPr>
          <w:ilvl w:val="1"/>
          <w:numId w:val="27"/>
        </w:numPr>
        <w:rPr>
          <w:rStyle w:val="TokioCar"/>
          <w:b/>
          <w:bCs/>
        </w:rPr>
      </w:pPr>
      <w:r>
        <w:rPr>
          <w:rStyle w:val="TokioCar"/>
          <w:b/>
          <w:bCs/>
        </w:rPr>
        <w:t>Player1</w:t>
      </w:r>
      <w:r w:rsidR="006A56B5">
        <w:rPr>
          <w:rStyle w:val="TokioCar"/>
          <w:b/>
          <w:bCs/>
        </w:rPr>
        <w:t xml:space="preserve"> (FK): </w:t>
      </w:r>
      <w:r w:rsidR="006A56B5">
        <w:rPr>
          <w:rStyle w:val="TokioCar"/>
        </w:rPr>
        <w:t>Jugador que ha participado en el juego</w:t>
      </w:r>
    </w:p>
    <w:p w14:paraId="3E89CBE0" w14:textId="44465995" w:rsidR="00F47375" w:rsidRDefault="00F47375" w:rsidP="00F47375">
      <w:pPr>
        <w:pStyle w:val="Prrafodelista"/>
        <w:numPr>
          <w:ilvl w:val="1"/>
          <w:numId w:val="27"/>
        </w:numPr>
        <w:rPr>
          <w:rStyle w:val="TokioCar"/>
          <w:b/>
          <w:bCs/>
        </w:rPr>
      </w:pPr>
      <w:r>
        <w:rPr>
          <w:rStyle w:val="TokioCar"/>
          <w:b/>
          <w:bCs/>
        </w:rPr>
        <w:t>Player2</w:t>
      </w:r>
      <w:r w:rsidR="006A56B5">
        <w:rPr>
          <w:rStyle w:val="TokioCar"/>
          <w:b/>
          <w:bCs/>
        </w:rPr>
        <w:t xml:space="preserve"> (FK): </w:t>
      </w:r>
      <w:r w:rsidR="006A56B5">
        <w:rPr>
          <w:rStyle w:val="TokioCar"/>
        </w:rPr>
        <w:t>Jugador que ha participado en el juego</w:t>
      </w:r>
    </w:p>
    <w:p w14:paraId="4D55619C" w14:textId="186E6F51" w:rsidR="00F47375" w:rsidRDefault="00F47375" w:rsidP="00F47375">
      <w:pPr>
        <w:pStyle w:val="Prrafodelista"/>
        <w:numPr>
          <w:ilvl w:val="1"/>
          <w:numId w:val="27"/>
        </w:numPr>
        <w:rPr>
          <w:rStyle w:val="TokioCar"/>
          <w:b/>
          <w:bCs/>
        </w:rPr>
      </w:pPr>
      <w:r>
        <w:rPr>
          <w:rStyle w:val="TokioCar"/>
          <w:b/>
          <w:bCs/>
        </w:rPr>
        <w:t>Result_player1</w:t>
      </w:r>
      <w:r w:rsidR="006A56B5">
        <w:rPr>
          <w:rStyle w:val="TokioCar"/>
          <w:b/>
          <w:bCs/>
        </w:rPr>
        <w:t xml:space="preserve">: </w:t>
      </w:r>
      <w:r w:rsidR="006A56B5">
        <w:rPr>
          <w:rStyle w:val="TokioCar"/>
        </w:rPr>
        <w:t>Resultado del jugador 1</w:t>
      </w:r>
    </w:p>
    <w:p w14:paraId="313260C6" w14:textId="2EDBF6EA" w:rsidR="00F47375" w:rsidRDefault="00F47375" w:rsidP="00F47375">
      <w:pPr>
        <w:pStyle w:val="Prrafodelista"/>
        <w:numPr>
          <w:ilvl w:val="1"/>
          <w:numId w:val="27"/>
        </w:numPr>
        <w:rPr>
          <w:rStyle w:val="TokioCar"/>
          <w:b/>
          <w:bCs/>
        </w:rPr>
      </w:pPr>
      <w:r>
        <w:rPr>
          <w:rStyle w:val="TokioCar"/>
          <w:b/>
          <w:bCs/>
        </w:rPr>
        <w:t>Result_player2</w:t>
      </w:r>
      <w:r w:rsidR="006A56B5">
        <w:rPr>
          <w:rStyle w:val="TokioCar"/>
          <w:b/>
          <w:bCs/>
        </w:rPr>
        <w:t xml:space="preserve">: </w:t>
      </w:r>
      <w:r w:rsidR="006A56B5">
        <w:rPr>
          <w:rStyle w:val="TokioCar"/>
        </w:rPr>
        <w:t>Resultado del jugador 2</w:t>
      </w:r>
    </w:p>
    <w:p w14:paraId="4C4B8DC1" w14:textId="1CB342CA" w:rsidR="00F47375" w:rsidRDefault="00F47375" w:rsidP="00F47375">
      <w:pPr>
        <w:pStyle w:val="Prrafodelista"/>
        <w:numPr>
          <w:ilvl w:val="1"/>
          <w:numId w:val="27"/>
        </w:numPr>
        <w:rPr>
          <w:rStyle w:val="TokioCar"/>
          <w:b/>
          <w:bCs/>
        </w:rPr>
      </w:pPr>
      <w:r>
        <w:rPr>
          <w:rStyle w:val="TokioCar"/>
          <w:b/>
          <w:bCs/>
        </w:rPr>
        <w:t>Winner</w:t>
      </w:r>
      <w:r w:rsidR="006A56B5">
        <w:rPr>
          <w:rStyle w:val="TokioCar"/>
          <w:b/>
          <w:bCs/>
        </w:rPr>
        <w:t xml:space="preserve"> (FK): </w:t>
      </w:r>
      <w:r w:rsidR="001C32E4">
        <w:rPr>
          <w:rStyle w:val="TokioCar"/>
        </w:rPr>
        <w:t>Jugador que ha resultado ganador del encuentro</w:t>
      </w:r>
    </w:p>
    <w:p w14:paraId="7BABA2E6" w14:textId="1231300E" w:rsidR="00F47375" w:rsidRDefault="00F47375" w:rsidP="00F47375">
      <w:pPr>
        <w:pStyle w:val="Prrafodelista"/>
        <w:numPr>
          <w:ilvl w:val="1"/>
          <w:numId w:val="27"/>
        </w:numPr>
        <w:rPr>
          <w:rStyle w:val="TokioCar"/>
          <w:b/>
          <w:bCs/>
        </w:rPr>
      </w:pPr>
      <w:r>
        <w:rPr>
          <w:rStyle w:val="TokioCar"/>
          <w:b/>
          <w:bCs/>
        </w:rPr>
        <w:t>Date</w:t>
      </w:r>
      <w:r w:rsidR="001C32E4">
        <w:rPr>
          <w:rStyle w:val="TokioCar"/>
          <w:b/>
          <w:bCs/>
        </w:rPr>
        <w:t xml:space="preserve">: </w:t>
      </w:r>
      <w:r w:rsidR="001C32E4">
        <w:rPr>
          <w:rStyle w:val="TokioCar"/>
        </w:rPr>
        <w:t xml:space="preserve">Fecha de </w:t>
      </w:r>
      <w:r w:rsidR="001C60BA">
        <w:rPr>
          <w:rStyle w:val="TokioCar"/>
        </w:rPr>
        <w:t>inicio</w:t>
      </w:r>
      <w:r w:rsidR="001C32E4">
        <w:rPr>
          <w:rStyle w:val="TokioCar"/>
        </w:rPr>
        <w:t xml:space="preserve"> del partido</w:t>
      </w:r>
    </w:p>
    <w:p w14:paraId="6D325FD3" w14:textId="1048BA74" w:rsidR="00F47375" w:rsidRDefault="00F47375" w:rsidP="00F47375">
      <w:pPr>
        <w:pStyle w:val="Prrafodelista"/>
        <w:numPr>
          <w:ilvl w:val="1"/>
          <w:numId w:val="27"/>
        </w:numPr>
        <w:rPr>
          <w:rStyle w:val="TokioCar"/>
          <w:b/>
          <w:bCs/>
        </w:rPr>
      </w:pPr>
      <w:r>
        <w:rPr>
          <w:rStyle w:val="TokioCar"/>
          <w:b/>
          <w:bCs/>
        </w:rPr>
        <w:t>Status</w:t>
      </w:r>
      <w:r w:rsidR="001C32E4">
        <w:rPr>
          <w:rStyle w:val="TokioCar"/>
          <w:b/>
          <w:bCs/>
        </w:rPr>
        <w:t xml:space="preserve">: </w:t>
      </w:r>
      <w:r w:rsidR="001C32E4">
        <w:rPr>
          <w:rStyle w:val="TokioCar"/>
        </w:rPr>
        <w:t>Estado del partido (0 empezado y 1 terminado)</w:t>
      </w:r>
    </w:p>
    <w:p w14:paraId="4D826D95" w14:textId="71B9D297" w:rsidR="00F47375" w:rsidRDefault="00F47375" w:rsidP="00F47375">
      <w:pPr>
        <w:pStyle w:val="Prrafodelista"/>
        <w:numPr>
          <w:ilvl w:val="1"/>
          <w:numId w:val="27"/>
        </w:numPr>
        <w:rPr>
          <w:rStyle w:val="TokioCar"/>
          <w:b/>
          <w:bCs/>
        </w:rPr>
      </w:pPr>
      <w:r>
        <w:rPr>
          <w:rStyle w:val="TokioCar"/>
          <w:b/>
          <w:bCs/>
        </w:rPr>
        <w:t>Player_sender</w:t>
      </w:r>
      <w:r w:rsidR="001C32E4">
        <w:rPr>
          <w:rStyle w:val="TokioCar"/>
          <w:b/>
          <w:bCs/>
        </w:rPr>
        <w:t xml:space="preserve"> (FK):</w:t>
      </w:r>
      <w:r w:rsidR="001C32E4">
        <w:rPr>
          <w:rStyle w:val="TokioCar"/>
        </w:rPr>
        <w:t xml:space="preserve"> Jugador que ha enviado el reporte al gestor del partido</w:t>
      </w:r>
    </w:p>
    <w:p w14:paraId="46B29F49" w14:textId="77777777" w:rsidR="00F47375" w:rsidRDefault="00F444A0" w:rsidP="00F47375">
      <w:pPr>
        <w:pStyle w:val="Prrafodelista"/>
        <w:numPr>
          <w:ilvl w:val="0"/>
          <w:numId w:val="27"/>
        </w:numPr>
        <w:rPr>
          <w:rStyle w:val="TokioCar"/>
          <w:b/>
          <w:bCs/>
        </w:rPr>
      </w:pPr>
      <w:r>
        <w:rPr>
          <w:rStyle w:val="TokioCar"/>
          <w:b/>
          <w:bCs/>
        </w:rPr>
        <w:t>PlayerTournament</w:t>
      </w:r>
      <w:r w:rsidR="002A61A1">
        <w:rPr>
          <w:rStyle w:val="TokioCar"/>
          <w:b/>
          <w:bCs/>
        </w:rPr>
        <w:t xml:space="preserve">: </w:t>
      </w:r>
      <w:r w:rsidR="002A61A1">
        <w:rPr>
          <w:rStyle w:val="TokioCar"/>
        </w:rPr>
        <w:t xml:space="preserve">En esta tabla se almacena los resultados de los jugadores en un torneo para no modificar los datos finales de la tabla Player. Los datos son borrados cuando un torneo tiene a un ganador y cuando toda la información recogida es pasada a la tabla </w:t>
      </w:r>
      <w:r w:rsidR="002A61A1" w:rsidRPr="002A61A1">
        <w:rPr>
          <w:rStyle w:val="TokioCar"/>
          <w:b/>
          <w:bCs/>
        </w:rPr>
        <w:t>Player</w:t>
      </w:r>
      <w:r w:rsidR="002A61A1">
        <w:rPr>
          <w:rStyle w:val="TokioCar"/>
          <w:b/>
          <w:bCs/>
        </w:rPr>
        <w:t>.</w:t>
      </w:r>
    </w:p>
    <w:p w14:paraId="6B3EB7CF" w14:textId="3F1A407B" w:rsidR="00F47375" w:rsidRPr="006A56B5" w:rsidRDefault="006A56B5" w:rsidP="00F47375">
      <w:pPr>
        <w:pStyle w:val="Prrafodelista"/>
        <w:numPr>
          <w:ilvl w:val="1"/>
          <w:numId w:val="27"/>
        </w:numPr>
        <w:rPr>
          <w:rStyle w:val="TokioCar"/>
          <w:b/>
          <w:bCs/>
        </w:rPr>
      </w:pPr>
      <w:r w:rsidRPr="006A56B5">
        <w:rPr>
          <w:rStyle w:val="TokioCar"/>
          <w:b/>
          <w:bCs/>
        </w:rPr>
        <w:t xml:space="preserve">Tournament (FK): </w:t>
      </w:r>
      <w:r w:rsidRPr="006A56B5">
        <w:rPr>
          <w:rStyle w:val="TokioCar"/>
        </w:rPr>
        <w:t>Id del torneo q</w:t>
      </w:r>
      <w:r>
        <w:rPr>
          <w:rStyle w:val="TokioCar"/>
        </w:rPr>
        <w:t>ue está participando el jugador</w:t>
      </w:r>
    </w:p>
    <w:p w14:paraId="59803A8A" w14:textId="2915AAFB" w:rsidR="00F47375" w:rsidRDefault="00F47375" w:rsidP="00F47375">
      <w:pPr>
        <w:pStyle w:val="Prrafodelista"/>
        <w:numPr>
          <w:ilvl w:val="1"/>
          <w:numId w:val="27"/>
        </w:numPr>
        <w:rPr>
          <w:rStyle w:val="TokioCar"/>
          <w:b/>
          <w:bCs/>
        </w:rPr>
      </w:pPr>
      <w:r>
        <w:rPr>
          <w:rStyle w:val="TokioCar"/>
          <w:b/>
          <w:bCs/>
        </w:rPr>
        <w:t>Player</w:t>
      </w:r>
      <w:r w:rsidR="006A56B5">
        <w:rPr>
          <w:rStyle w:val="TokioCar"/>
          <w:b/>
          <w:bCs/>
        </w:rPr>
        <w:t xml:space="preserve"> (FK): </w:t>
      </w:r>
      <w:r w:rsidR="006A56B5">
        <w:rPr>
          <w:rStyle w:val="TokioCar"/>
        </w:rPr>
        <w:t>Id del jugador participante</w:t>
      </w:r>
    </w:p>
    <w:p w14:paraId="392DE10B" w14:textId="44CAFAAF" w:rsidR="00F47375" w:rsidRDefault="00F47375" w:rsidP="006A56B5">
      <w:pPr>
        <w:pStyle w:val="Prrafodelista"/>
        <w:numPr>
          <w:ilvl w:val="1"/>
          <w:numId w:val="27"/>
        </w:numPr>
        <w:jc w:val="both"/>
        <w:rPr>
          <w:rStyle w:val="TokioCar"/>
          <w:b/>
          <w:bCs/>
        </w:rPr>
      </w:pPr>
      <w:r>
        <w:rPr>
          <w:rStyle w:val="TokioCar"/>
          <w:b/>
          <w:bCs/>
        </w:rPr>
        <w:t>Win</w:t>
      </w:r>
      <w:r w:rsidR="006A56B5">
        <w:rPr>
          <w:rStyle w:val="TokioCar"/>
          <w:b/>
          <w:bCs/>
        </w:rPr>
        <w:t xml:space="preserve">: </w:t>
      </w:r>
      <w:r w:rsidR="006A56B5">
        <w:rPr>
          <w:rStyle w:val="TokioCar"/>
        </w:rPr>
        <w:t>Juegos que ha ganado el jugador</w:t>
      </w:r>
    </w:p>
    <w:p w14:paraId="653A4A13" w14:textId="09FA6E05" w:rsidR="00F47375" w:rsidRDefault="00F47375" w:rsidP="00F47375">
      <w:pPr>
        <w:pStyle w:val="Prrafodelista"/>
        <w:numPr>
          <w:ilvl w:val="1"/>
          <w:numId w:val="27"/>
        </w:numPr>
        <w:rPr>
          <w:rStyle w:val="TokioCar"/>
          <w:b/>
          <w:bCs/>
        </w:rPr>
      </w:pPr>
      <w:r>
        <w:rPr>
          <w:rStyle w:val="TokioCar"/>
          <w:b/>
          <w:bCs/>
        </w:rPr>
        <w:t>Draw</w:t>
      </w:r>
      <w:r w:rsidR="006A56B5">
        <w:rPr>
          <w:rStyle w:val="TokioCar"/>
          <w:b/>
          <w:bCs/>
        </w:rPr>
        <w:t xml:space="preserve">: </w:t>
      </w:r>
      <w:r w:rsidR="006A56B5">
        <w:rPr>
          <w:rStyle w:val="TokioCar"/>
        </w:rPr>
        <w:t>Juegos que ha empatado el jugador</w:t>
      </w:r>
    </w:p>
    <w:p w14:paraId="01D120A6" w14:textId="1B43B0C0" w:rsidR="00F47375" w:rsidRDefault="00F47375" w:rsidP="00F47375">
      <w:pPr>
        <w:pStyle w:val="Prrafodelista"/>
        <w:numPr>
          <w:ilvl w:val="1"/>
          <w:numId w:val="27"/>
        </w:numPr>
        <w:rPr>
          <w:rStyle w:val="TokioCar"/>
          <w:b/>
          <w:bCs/>
        </w:rPr>
      </w:pPr>
      <w:r>
        <w:rPr>
          <w:rStyle w:val="TokioCar"/>
          <w:b/>
          <w:bCs/>
        </w:rPr>
        <w:t>Lose</w:t>
      </w:r>
      <w:r w:rsidR="006A56B5">
        <w:rPr>
          <w:rStyle w:val="TokioCar"/>
          <w:b/>
          <w:bCs/>
        </w:rPr>
        <w:t xml:space="preserve">: </w:t>
      </w:r>
      <w:r w:rsidR="006A56B5">
        <w:rPr>
          <w:rStyle w:val="TokioCar"/>
        </w:rPr>
        <w:t>Juegos que ha perdido el jugador</w:t>
      </w:r>
    </w:p>
    <w:p w14:paraId="6ADEDB2E" w14:textId="439DF2DD" w:rsidR="002F2598" w:rsidRPr="00F47375" w:rsidRDefault="006A56B5" w:rsidP="00F47375">
      <w:pPr>
        <w:pStyle w:val="Prrafodelista"/>
        <w:numPr>
          <w:ilvl w:val="1"/>
          <w:numId w:val="27"/>
        </w:numPr>
        <w:rPr>
          <w:rStyle w:val="TokioCar"/>
          <w:b/>
          <w:bCs/>
        </w:rPr>
      </w:pPr>
      <w:r>
        <w:rPr>
          <w:rStyle w:val="TokioCar"/>
          <w:b/>
          <w:bCs/>
        </w:rPr>
        <w:t xml:space="preserve">Points: </w:t>
      </w:r>
      <w:r>
        <w:rPr>
          <w:rStyle w:val="TokioCar"/>
        </w:rPr>
        <w:t>Total de puntos acumulados</w:t>
      </w:r>
      <w:r w:rsidR="002F2598" w:rsidRPr="00F47375">
        <w:rPr>
          <w:rStyle w:val="TokioCar"/>
          <w:b/>
          <w:bCs/>
          <w:sz w:val="28"/>
          <w:szCs w:val="28"/>
        </w:rPr>
        <w:br w:type="page"/>
      </w:r>
    </w:p>
    <w:p w14:paraId="724BBF67" w14:textId="77777777" w:rsidR="00AA0788" w:rsidRDefault="00AA0788" w:rsidP="007C2D02">
      <w:pPr>
        <w:pStyle w:val="Tokio"/>
        <w:jc w:val="both"/>
        <w:outlineLvl w:val="1"/>
        <w:rPr>
          <w:rStyle w:val="TokioCar"/>
          <w:rFonts w:ascii="Circular Std Black" w:hAnsi="Circular Std Black" w:cs="Circular Std Black"/>
          <w:b/>
          <w:color w:val="000F9F"/>
          <w:sz w:val="32"/>
        </w:rPr>
      </w:pPr>
      <w:bookmarkStart w:id="4" w:name="_Toc193121957"/>
      <w:r>
        <w:rPr>
          <w:rStyle w:val="TokioCar"/>
          <w:rFonts w:ascii="Circular Std Black" w:hAnsi="Circular Std Black" w:cs="Circular Std Black"/>
          <w:b/>
          <w:color w:val="000F9F"/>
          <w:sz w:val="32"/>
        </w:rPr>
        <w:lastRenderedPageBreak/>
        <w:t>REQUISITOS DE LA APLICACIÓN</w:t>
      </w:r>
      <w:bookmarkEnd w:id="4"/>
    </w:p>
    <w:p w14:paraId="5EFAB7B8" w14:textId="7932536B" w:rsidR="00AA0788" w:rsidRDefault="006958CA" w:rsidP="006958CA">
      <w:pPr>
        <w:pStyle w:val="Tokio"/>
        <w:rPr>
          <w:rStyle w:val="TokioCar"/>
          <w:b/>
          <w:bCs/>
          <w:sz w:val="28"/>
          <w:szCs w:val="28"/>
        </w:rPr>
      </w:pPr>
      <w:r>
        <w:rPr>
          <w:rStyle w:val="TokioCar"/>
          <w:b/>
          <w:bCs/>
          <w:sz w:val="28"/>
          <w:szCs w:val="28"/>
        </w:rPr>
        <w:t>Requisitos Funcionales</w:t>
      </w:r>
    </w:p>
    <w:p w14:paraId="3B4C8459" w14:textId="6270B83D" w:rsidR="006042E0" w:rsidRDefault="006042E0" w:rsidP="006958CA">
      <w:pPr>
        <w:pStyle w:val="Tokio"/>
        <w:rPr>
          <w:rStyle w:val="TokioCar"/>
        </w:rPr>
      </w:pPr>
      <w:r>
        <w:rPr>
          <w:rStyle w:val="TokioCar"/>
        </w:rPr>
        <w:t xml:space="preserve">Los requisitos </w:t>
      </w:r>
      <w:r w:rsidR="00527FA1">
        <w:rPr>
          <w:rStyle w:val="TokioCar"/>
        </w:rPr>
        <w:t>funcionales que tiene que cumplir</w:t>
      </w:r>
      <w:r>
        <w:rPr>
          <w:rStyle w:val="TokioCar"/>
        </w:rPr>
        <w:t xml:space="preserve"> la aplicación son los siguientes:</w:t>
      </w:r>
    </w:p>
    <w:p w14:paraId="200693D0" w14:textId="02C5209D" w:rsidR="006042E0" w:rsidRDefault="007E2EF5" w:rsidP="006042E0">
      <w:pPr>
        <w:pStyle w:val="Tokio"/>
        <w:numPr>
          <w:ilvl w:val="0"/>
          <w:numId w:val="21"/>
        </w:numPr>
      </w:pPr>
      <w:r>
        <w:rPr>
          <w:rStyle w:val="TokioCar"/>
          <w:b/>
          <w:bCs/>
        </w:rPr>
        <w:t>Sistema de registro y control de acceso:</w:t>
      </w:r>
      <w:r>
        <w:rPr>
          <w:b/>
          <w:bCs/>
        </w:rPr>
        <w:t xml:space="preserve"> </w:t>
      </w:r>
      <w:r>
        <w:t>Todos los participantes u personas que quieren participar en cualquier torneo será necesaria la creación de una cuenta que pide como datos, el nickname</w:t>
      </w:r>
      <w:r w:rsidR="000933C0">
        <w:t xml:space="preserve"> o username</w:t>
      </w:r>
      <w:r>
        <w:t xml:space="preserve"> que </w:t>
      </w:r>
      <w:r w:rsidR="000933C0">
        <w:t>vaya</w:t>
      </w:r>
      <w:r>
        <w:t xml:space="preserve"> a utilizar</w:t>
      </w:r>
      <w:r w:rsidR="000933C0">
        <w:t xml:space="preserve"> el participante</w:t>
      </w:r>
      <w:r>
        <w:t xml:space="preserve">, </w:t>
      </w:r>
      <w:r w:rsidR="000933C0">
        <w:t>su</w:t>
      </w:r>
      <w:r>
        <w:t xml:space="preserve"> correo electrónico</w:t>
      </w:r>
      <w:r w:rsidR="00B513CB">
        <w:t xml:space="preserve">, indicar que nivel </w:t>
      </w:r>
      <w:r w:rsidR="00C27EBE">
        <w:t>está</w:t>
      </w:r>
      <w:r w:rsidR="00B513CB">
        <w:t xml:space="preserve"> el participante</w:t>
      </w:r>
      <w:r>
        <w:t xml:space="preserve"> y una contraseña. Estos usuarios creados no tendrán acceso a la BBDD de la web y cuando estén participando </w:t>
      </w:r>
      <w:r w:rsidR="000933C0">
        <w:t>solo modificarán las tablas auxiliares indicadas en el apartado anterior.</w:t>
      </w:r>
    </w:p>
    <w:p w14:paraId="48AEBF0D" w14:textId="6A3808B2" w:rsidR="000933C0" w:rsidRDefault="000933C0" w:rsidP="001D705A">
      <w:pPr>
        <w:pStyle w:val="Tokio"/>
        <w:numPr>
          <w:ilvl w:val="0"/>
          <w:numId w:val="21"/>
        </w:numPr>
        <w:rPr>
          <w:rStyle w:val="TokioCar"/>
        </w:rPr>
      </w:pPr>
      <w:r>
        <w:rPr>
          <w:rStyle w:val="TokioCar"/>
          <w:b/>
          <w:bCs/>
        </w:rPr>
        <w:t xml:space="preserve">Interfaz de Usuario: </w:t>
      </w:r>
      <w:r>
        <w:rPr>
          <w:rStyle w:val="TokioCar"/>
        </w:rPr>
        <w:t xml:space="preserve">La interfaz de usuario cuando inicia sesión se ve sus estadísticas de todas las partidas y torneos que ha jugado con éxito. Además de visualizar </w:t>
      </w:r>
      <w:r w:rsidR="00561B7E">
        <w:rPr>
          <w:rStyle w:val="TokioCar"/>
        </w:rPr>
        <w:t>las ultimas partidas y el resultado obtenido contra el jugador que te enfrentaste</w:t>
      </w:r>
      <w:r w:rsidR="00725E80">
        <w:rPr>
          <w:rStyle w:val="TokioCar"/>
        </w:rPr>
        <w:t xml:space="preserve"> en ese enfrentamiento. Además de que disponen de un apartado para ver el ranking de los 5 jugadores con </w:t>
      </w:r>
      <w:r w:rsidR="00C27EBE">
        <w:rPr>
          <w:rStyle w:val="TokioCar"/>
        </w:rPr>
        <w:t>más</w:t>
      </w:r>
      <w:r w:rsidR="00725E80">
        <w:rPr>
          <w:rStyle w:val="TokioCar"/>
        </w:rPr>
        <w:t xml:space="preserve"> participaciones, más ratio de victoria y más torneos ganados</w:t>
      </w:r>
      <w:r w:rsidR="00B513CB">
        <w:rPr>
          <w:rStyle w:val="TokioCar"/>
        </w:rPr>
        <w:t>. Todos los usuarios pueden ver los torneos que son de su mismo nivel que marcaron cuando crearon su cuenta de usuario</w:t>
      </w:r>
      <w:r w:rsidR="001D705A">
        <w:rPr>
          <w:rStyle w:val="TokioCar"/>
        </w:rPr>
        <w:t>. Solo se podrán apuntar a torneos que estén sin empezar y solamente a uno.</w:t>
      </w:r>
    </w:p>
    <w:p w14:paraId="11B96594" w14:textId="0F5F9995" w:rsidR="00B513CB" w:rsidRDefault="001D705A" w:rsidP="006042E0">
      <w:pPr>
        <w:pStyle w:val="Tokio"/>
        <w:numPr>
          <w:ilvl w:val="0"/>
          <w:numId w:val="21"/>
        </w:numPr>
        <w:rPr>
          <w:rStyle w:val="TokioCar"/>
        </w:rPr>
      </w:pPr>
      <w:r>
        <w:rPr>
          <w:rStyle w:val="TokioCar"/>
          <w:b/>
          <w:bCs/>
        </w:rPr>
        <w:t xml:space="preserve">Torneo: </w:t>
      </w:r>
      <w:r>
        <w:rPr>
          <w:rStyle w:val="TokioCar"/>
        </w:rPr>
        <w:t>El torneo tiene dos vistas</w:t>
      </w:r>
      <w:r w:rsidR="004F0C3F">
        <w:rPr>
          <w:rStyle w:val="TokioCar"/>
        </w:rPr>
        <w:t xml:space="preserve"> principales</w:t>
      </w:r>
      <w:r>
        <w:rPr>
          <w:rStyle w:val="TokioCar"/>
        </w:rPr>
        <w:t xml:space="preserve"> uno por parte de administrador y otro por parte de jugador</w:t>
      </w:r>
      <w:r w:rsidR="004F0C3F">
        <w:rPr>
          <w:rStyle w:val="TokioCar"/>
        </w:rPr>
        <w:t>. En ambas vistas tendrán disponible la tabla que se ira actualizando la información y se sabrá en todo momento en que posición está el jugador y la del resto de jugadores. Las características que tiene cada vista son las siguientes</w:t>
      </w:r>
      <w:r>
        <w:rPr>
          <w:rStyle w:val="TokioCar"/>
        </w:rPr>
        <w:t>:</w:t>
      </w:r>
    </w:p>
    <w:p w14:paraId="09269CDB" w14:textId="67DE650C" w:rsidR="001D705A" w:rsidRDefault="001D705A" w:rsidP="001D705A">
      <w:pPr>
        <w:pStyle w:val="Tokio"/>
        <w:numPr>
          <w:ilvl w:val="1"/>
          <w:numId w:val="21"/>
        </w:numPr>
        <w:rPr>
          <w:rStyle w:val="TokioCar"/>
        </w:rPr>
      </w:pPr>
      <w:r>
        <w:rPr>
          <w:rStyle w:val="TokioCar"/>
          <w:b/>
          <w:bCs/>
        </w:rPr>
        <w:t>Administrador:</w:t>
      </w:r>
      <w:r>
        <w:rPr>
          <w:rStyle w:val="TokioCar"/>
        </w:rPr>
        <w:t xml:space="preserve"> El administrador ve la lista de todos los juegos de la ronda en la que se encuentra el torneo e ira recibiendo los reportes enviados por parte de los usuarios y en el caso de que no se concuerden los resultados</w:t>
      </w:r>
      <w:r w:rsidR="004F0C3F">
        <w:rPr>
          <w:rStyle w:val="TokioCar"/>
        </w:rPr>
        <w:t xml:space="preserve"> enviados por los jugadores el administrado puede decidir el resultado de la partida después de confirmar </w:t>
      </w:r>
      <w:r w:rsidR="00F757E5">
        <w:rPr>
          <w:rStyle w:val="TokioCar"/>
        </w:rPr>
        <w:t>cuál</w:t>
      </w:r>
      <w:r w:rsidR="004F0C3F">
        <w:rPr>
          <w:rStyle w:val="TokioCar"/>
        </w:rPr>
        <w:t xml:space="preserve"> de los dos resultados enviados es el correcto. Es el encargado de iniciar el torneo, gestionar las rondas y finalizar el torneo cuando todo se ha terminado.</w:t>
      </w:r>
    </w:p>
    <w:p w14:paraId="17E6441A" w14:textId="3807B0DE" w:rsidR="004F0C3F" w:rsidRDefault="004F0C3F" w:rsidP="004F0C3F">
      <w:pPr>
        <w:pStyle w:val="Tokio"/>
        <w:numPr>
          <w:ilvl w:val="1"/>
          <w:numId w:val="21"/>
        </w:numPr>
        <w:rPr>
          <w:rStyle w:val="TokioCar"/>
        </w:rPr>
      </w:pPr>
      <w:r>
        <w:rPr>
          <w:rStyle w:val="TokioCar"/>
          <w:b/>
          <w:bCs/>
        </w:rPr>
        <w:t>Jugador:</w:t>
      </w:r>
      <w:r>
        <w:rPr>
          <w:rStyle w:val="TokioCar"/>
        </w:rPr>
        <w:t xml:space="preserve"> Cuando el administrador inicie el torneo entrará a la zona del torneo que vera cuando el administrador </w:t>
      </w:r>
      <w:r w:rsidR="00F757E5">
        <w:rPr>
          <w:rStyle w:val="TokioCar"/>
        </w:rPr>
        <w:t>cuál</w:t>
      </w:r>
      <w:r>
        <w:rPr>
          <w:rStyle w:val="TokioCar"/>
        </w:rPr>
        <w:t xml:space="preserve"> será su contrincante y podrá enviar el resultado de la partida. </w:t>
      </w:r>
    </w:p>
    <w:p w14:paraId="6C185A24" w14:textId="5893530E" w:rsidR="00BD3A31" w:rsidRPr="006042E0" w:rsidRDefault="00BD3A31" w:rsidP="00BD3A31">
      <w:pPr>
        <w:pStyle w:val="Tokio"/>
        <w:numPr>
          <w:ilvl w:val="0"/>
          <w:numId w:val="21"/>
        </w:numPr>
        <w:rPr>
          <w:rStyle w:val="TokioCar"/>
        </w:rPr>
      </w:pPr>
      <w:r>
        <w:rPr>
          <w:rStyle w:val="TokioCar"/>
          <w:b/>
          <w:bCs/>
        </w:rPr>
        <w:lastRenderedPageBreak/>
        <w:t>Creación de torneos:</w:t>
      </w:r>
      <w:r>
        <w:rPr>
          <w:rStyle w:val="TokioCar"/>
        </w:rPr>
        <w:t xml:space="preserve"> Solo los usuarios con permisos de administrador estarán capacitados para crear y dirigir los torneos que haya creado.</w:t>
      </w:r>
    </w:p>
    <w:p w14:paraId="7D8BBF60" w14:textId="4788A797" w:rsidR="006958CA" w:rsidRDefault="006958CA" w:rsidP="006958CA">
      <w:pPr>
        <w:pStyle w:val="Tokio"/>
        <w:rPr>
          <w:rStyle w:val="TokioCar"/>
          <w:b/>
          <w:bCs/>
          <w:sz w:val="28"/>
          <w:szCs w:val="28"/>
        </w:rPr>
      </w:pPr>
      <w:r>
        <w:rPr>
          <w:rStyle w:val="TokioCar"/>
          <w:b/>
          <w:bCs/>
          <w:sz w:val="28"/>
          <w:szCs w:val="28"/>
        </w:rPr>
        <w:t>Requisitos no Funcionales</w:t>
      </w:r>
    </w:p>
    <w:p w14:paraId="27CD7787" w14:textId="1DC97408" w:rsidR="00177F60" w:rsidRDefault="00527FA1" w:rsidP="00527FA1">
      <w:pPr>
        <w:pStyle w:val="Tokio"/>
        <w:rPr>
          <w:rStyle w:val="TokioCar"/>
        </w:rPr>
      </w:pPr>
      <w:r>
        <w:rPr>
          <w:rStyle w:val="TokioCar"/>
        </w:rPr>
        <w:t xml:space="preserve">Los </w:t>
      </w:r>
      <w:r w:rsidR="006F4920">
        <w:rPr>
          <w:rStyle w:val="TokioCar"/>
        </w:rPr>
        <w:t>requisitos no funcionales que tiene que cumplir la aplicación son las siguientes:</w:t>
      </w:r>
    </w:p>
    <w:p w14:paraId="2ADF6EF9" w14:textId="4F111A4A" w:rsidR="006F4920" w:rsidRDefault="006F4920" w:rsidP="006F4920">
      <w:pPr>
        <w:pStyle w:val="Tokio"/>
        <w:numPr>
          <w:ilvl w:val="0"/>
          <w:numId w:val="23"/>
        </w:numPr>
      </w:pPr>
      <w:r>
        <w:rPr>
          <w:rStyle w:val="TokioCar"/>
          <w:b/>
          <w:bCs/>
        </w:rPr>
        <w:t xml:space="preserve">Seguridad: </w:t>
      </w:r>
      <w:r>
        <w:t xml:space="preserve">Cuando un usuario crea una cuenta de usuario la contraseña que pone en la base de datos </w:t>
      </w:r>
      <w:r w:rsidR="00F757E5">
        <w:t>está</w:t>
      </w:r>
      <w:r>
        <w:t xml:space="preserve"> cifrada. Además del uso de tablas temporales para no afectar a los datos originales que tiene la BBDD y posibilidad de perder datos por culpa de cualquier fallo humano.</w:t>
      </w:r>
    </w:p>
    <w:p w14:paraId="3F2B5E4E" w14:textId="6D20DF6E" w:rsidR="006F4920" w:rsidRDefault="006F4920" w:rsidP="00A000CE">
      <w:pPr>
        <w:pStyle w:val="Tokio"/>
        <w:numPr>
          <w:ilvl w:val="0"/>
          <w:numId w:val="23"/>
        </w:numPr>
        <w:rPr>
          <w:rStyle w:val="TokioCar"/>
        </w:rPr>
      </w:pPr>
      <w:r>
        <w:rPr>
          <w:rStyle w:val="TokioCar"/>
          <w:b/>
          <w:bCs/>
        </w:rPr>
        <w:t xml:space="preserve">Mantenimiento: </w:t>
      </w:r>
      <w:r>
        <w:rPr>
          <w:rStyle w:val="TokioCar"/>
        </w:rPr>
        <w:t xml:space="preserve">En el caso de que sea necesario el mantenimiento o implementar mejoras al proyecto. La aplicación esta divida en </w:t>
      </w:r>
      <w:r w:rsidR="00A000CE">
        <w:rPr>
          <w:rStyle w:val="TokioCar"/>
        </w:rPr>
        <w:t>tres módulos</w:t>
      </w:r>
      <w:r>
        <w:rPr>
          <w:rStyle w:val="TokioCar"/>
        </w:rPr>
        <w:t xml:space="preserve"> (main, tournaments, users). Cada parte tiene </w:t>
      </w:r>
      <w:r w:rsidR="00A000CE">
        <w:rPr>
          <w:rStyle w:val="TokioCar"/>
        </w:rPr>
        <w:t xml:space="preserve">las funciones, vistas y tablas relacionadas al nombre del módulo: tournaments = torneos, users = usuarios y main = </w:t>
      </w:r>
      <w:r w:rsidR="00F757E5">
        <w:rPr>
          <w:rStyle w:val="TokioCar"/>
        </w:rPr>
        <w:t>página</w:t>
      </w:r>
      <w:r w:rsidR="00A000CE">
        <w:rPr>
          <w:rStyle w:val="TokioCar"/>
        </w:rPr>
        <w:t xml:space="preserve"> principal. En el caso de actualizar la vista o la Base de datos en cada </w:t>
      </w:r>
      <w:r w:rsidR="00F757E5">
        <w:rPr>
          <w:rStyle w:val="TokioCar"/>
        </w:rPr>
        <w:t>módulo</w:t>
      </w:r>
      <w:r w:rsidR="00A000CE">
        <w:rPr>
          <w:rStyle w:val="TokioCar"/>
        </w:rPr>
        <w:t xml:space="preserve"> tienen los siguientes archivos models.py (Tablas de la Base de datos) y views.py (Funciones de las vistas). En el caso que se quiera actualizar la vista en cada </w:t>
      </w:r>
      <w:r w:rsidR="00F757E5">
        <w:rPr>
          <w:rStyle w:val="TokioCar"/>
        </w:rPr>
        <w:t>módulo</w:t>
      </w:r>
      <w:r w:rsidR="00A000CE">
        <w:rPr>
          <w:rStyle w:val="TokioCar"/>
        </w:rPr>
        <w:t xml:space="preserve"> tienes la carpeta templates que contiene todo el código </w:t>
      </w:r>
      <w:r w:rsidR="00A000CE" w:rsidRPr="00A000CE">
        <w:rPr>
          <w:rStyle w:val="TokioCar"/>
          <w:b/>
          <w:bCs/>
        </w:rPr>
        <w:t>HTML5</w:t>
      </w:r>
      <w:r w:rsidR="00A000CE">
        <w:rPr>
          <w:rStyle w:val="TokioCar"/>
        </w:rPr>
        <w:t>.</w:t>
      </w:r>
    </w:p>
    <w:p w14:paraId="57A83337" w14:textId="05C49CAC" w:rsidR="00A000CE" w:rsidRPr="00527FA1" w:rsidRDefault="00A000CE" w:rsidP="00A000CE">
      <w:pPr>
        <w:pStyle w:val="Tokio"/>
        <w:numPr>
          <w:ilvl w:val="0"/>
          <w:numId w:val="23"/>
        </w:numPr>
        <w:rPr>
          <w:rStyle w:val="TokioCar"/>
        </w:rPr>
      </w:pPr>
      <w:r>
        <w:rPr>
          <w:rStyle w:val="TokioCar"/>
          <w:b/>
          <w:bCs/>
        </w:rPr>
        <w:t>Usabilidad:</w:t>
      </w:r>
      <w:r>
        <w:rPr>
          <w:rStyle w:val="TokioCar"/>
        </w:rPr>
        <w:t xml:space="preserve"> La web tiene todos los menús y opciones en sitios que son habituales a los usuarios interactuar. Como los botones de login y crear cuenta a la derecha arriba o el menú con las diferentes opciones que tienes cuando una cuenta </w:t>
      </w:r>
      <w:r w:rsidR="00DB1185">
        <w:rPr>
          <w:rStyle w:val="TokioCar"/>
        </w:rPr>
        <w:t>está</w:t>
      </w:r>
      <w:r>
        <w:rPr>
          <w:rStyle w:val="TokioCar"/>
        </w:rPr>
        <w:t xml:space="preserve"> conectada</w:t>
      </w:r>
      <w:r w:rsidR="00BD3A31">
        <w:rPr>
          <w:rStyle w:val="TokioCar"/>
        </w:rPr>
        <w:t>.</w:t>
      </w:r>
    </w:p>
    <w:p w14:paraId="17ADE8A3" w14:textId="6089F6C9" w:rsidR="00B4472B" w:rsidRDefault="00B4472B">
      <w:pPr>
        <w:rPr>
          <w:rStyle w:val="TokioCar"/>
          <w:b/>
          <w:bCs/>
          <w:sz w:val="28"/>
          <w:szCs w:val="28"/>
        </w:rPr>
      </w:pPr>
      <w:r>
        <w:rPr>
          <w:rStyle w:val="TokioCar"/>
          <w:b/>
          <w:bCs/>
          <w:sz w:val="28"/>
          <w:szCs w:val="28"/>
        </w:rPr>
        <w:br w:type="page"/>
      </w:r>
    </w:p>
    <w:p w14:paraId="5366FDDC" w14:textId="77777777" w:rsidR="00AA0788" w:rsidRDefault="00AA0788" w:rsidP="007C2D02">
      <w:pPr>
        <w:pStyle w:val="Tokio"/>
        <w:jc w:val="both"/>
        <w:outlineLvl w:val="1"/>
        <w:rPr>
          <w:rStyle w:val="TokioCar"/>
          <w:rFonts w:ascii="Circular Std Black" w:hAnsi="Circular Std Black" w:cs="Circular Std Black"/>
          <w:b/>
          <w:color w:val="000F9F"/>
          <w:sz w:val="32"/>
        </w:rPr>
      </w:pPr>
      <w:bookmarkStart w:id="5" w:name="_Toc193121958"/>
      <w:r>
        <w:rPr>
          <w:rStyle w:val="TokioCar"/>
          <w:rFonts w:ascii="Circular Std Black" w:hAnsi="Circular Std Black" w:cs="Circular Std Black"/>
          <w:b/>
          <w:color w:val="000F9F"/>
          <w:sz w:val="32"/>
        </w:rPr>
        <w:lastRenderedPageBreak/>
        <w:t>MANUAL DE INSTALACIÓN</w:t>
      </w:r>
      <w:bookmarkEnd w:id="5"/>
    </w:p>
    <w:p w14:paraId="3125CFF8" w14:textId="0778FEE9" w:rsidR="00AA0788" w:rsidRDefault="00033046" w:rsidP="009F3D27">
      <w:pPr>
        <w:pStyle w:val="Tokio"/>
        <w:outlineLvl w:val="2"/>
        <w:rPr>
          <w:rStyle w:val="TokioCar"/>
          <w:b/>
          <w:bCs/>
          <w:sz w:val="28"/>
          <w:szCs w:val="28"/>
        </w:rPr>
      </w:pPr>
      <w:bookmarkStart w:id="6" w:name="_Toc193121959"/>
      <w:r>
        <w:rPr>
          <w:rStyle w:val="TokioCar"/>
          <w:b/>
          <w:bCs/>
          <w:sz w:val="28"/>
          <w:szCs w:val="28"/>
        </w:rPr>
        <w:t>Instalación de SQLite3</w:t>
      </w:r>
      <w:bookmarkEnd w:id="6"/>
    </w:p>
    <w:p w14:paraId="0F3F829B" w14:textId="16A5FADB" w:rsidR="00033046" w:rsidRDefault="00033046" w:rsidP="00033046">
      <w:pPr>
        <w:pStyle w:val="Tokio"/>
        <w:rPr>
          <w:rStyle w:val="TokioCar"/>
        </w:rPr>
      </w:pPr>
      <w:r>
        <w:rPr>
          <w:rStyle w:val="TokioCar"/>
        </w:rPr>
        <w:t>Para poder modificar la BBDD necesitamos instalar SQLite3 en nuestro sistema operativo. Para instalarlo correctamente hay que hacer los siguientes pasos:</w:t>
      </w:r>
    </w:p>
    <w:p w14:paraId="183817E7" w14:textId="79A9AF24" w:rsidR="00033046" w:rsidRDefault="00033046" w:rsidP="00033046">
      <w:pPr>
        <w:pStyle w:val="Tokio"/>
        <w:numPr>
          <w:ilvl w:val="0"/>
          <w:numId w:val="16"/>
        </w:numPr>
        <w:rPr>
          <w:rStyle w:val="TokioCar"/>
        </w:rPr>
      </w:pPr>
      <w:r>
        <w:rPr>
          <w:rStyle w:val="TokioCar"/>
        </w:rPr>
        <w:t xml:space="preserve">Tenemos que ir a la web oficial de y descargamos la siguiente opción en el caso de que tu ordenador tenga instalado Windows y con una estructura de x64 bits. </w:t>
      </w:r>
      <w:hyperlink r:id="rId11" w:history="1">
        <w:r w:rsidRPr="00033046">
          <w:rPr>
            <w:rStyle w:val="Hipervnculo"/>
          </w:rPr>
          <w:t>Enlace descarga</w:t>
        </w:r>
      </w:hyperlink>
      <w:r>
        <w:rPr>
          <w:rStyle w:val="TokioCar"/>
        </w:rPr>
        <w:t xml:space="preserve"> </w:t>
      </w:r>
    </w:p>
    <w:p w14:paraId="06239F94" w14:textId="12877428" w:rsidR="00033046" w:rsidRDefault="00033046" w:rsidP="00B4472B">
      <w:pPr>
        <w:pStyle w:val="Tokio"/>
        <w:rPr>
          <w:rStyle w:val="TokioCar"/>
        </w:rPr>
      </w:pPr>
      <w:r w:rsidRPr="00033046">
        <w:rPr>
          <w:rStyle w:val="TokioCar"/>
          <w:noProof/>
        </w:rPr>
        <w:drawing>
          <wp:inline distT="0" distB="0" distL="0" distR="0" wp14:anchorId="6F77CDAA" wp14:editId="28A93375">
            <wp:extent cx="5670550" cy="1390650"/>
            <wp:effectExtent l="0" t="0" r="6350" b="0"/>
            <wp:docPr id="13460491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49174" name="Imagen 1" descr="Interfaz de usuario gráfica, Texto, Aplicación&#10;&#10;El contenido generado por IA puede ser incorrecto."/>
                    <pic:cNvPicPr/>
                  </pic:nvPicPr>
                  <pic:blipFill>
                    <a:blip r:embed="rId12"/>
                    <a:stretch>
                      <a:fillRect/>
                    </a:stretch>
                  </pic:blipFill>
                  <pic:spPr>
                    <a:xfrm>
                      <a:off x="0" y="0"/>
                      <a:ext cx="5670550" cy="1390650"/>
                    </a:xfrm>
                    <a:prstGeom prst="rect">
                      <a:avLst/>
                    </a:prstGeom>
                  </pic:spPr>
                </pic:pic>
              </a:graphicData>
            </a:graphic>
          </wp:inline>
        </w:drawing>
      </w:r>
    </w:p>
    <w:p w14:paraId="3EB83832" w14:textId="2575F01E" w:rsidR="00033046" w:rsidRDefault="00033046" w:rsidP="00033046">
      <w:pPr>
        <w:pStyle w:val="Tokio"/>
        <w:numPr>
          <w:ilvl w:val="0"/>
          <w:numId w:val="16"/>
        </w:numPr>
        <w:rPr>
          <w:rStyle w:val="TokioCar"/>
        </w:rPr>
      </w:pPr>
      <w:r>
        <w:rPr>
          <w:rStyle w:val="TokioCar"/>
        </w:rPr>
        <w:t xml:space="preserve">Descomprimimos el zip donde queramos tener SQLite3 y tiene que contener los siguientes tres ejecutables. Los archivos def y dll se </w:t>
      </w:r>
      <w:r w:rsidR="00F757E5">
        <w:rPr>
          <w:rStyle w:val="TokioCar"/>
        </w:rPr>
        <w:t>crearán</w:t>
      </w:r>
      <w:r>
        <w:rPr>
          <w:rStyle w:val="TokioCar"/>
        </w:rPr>
        <w:t xml:space="preserve"> cuando todo este bien instalado</w:t>
      </w:r>
    </w:p>
    <w:p w14:paraId="632FA4D5" w14:textId="09349A2C" w:rsidR="00B4472B" w:rsidRDefault="00033046" w:rsidP="00033046">
      <w:pPr>
        <w:pStyle w:val="Tokio"/>
        <w:rPr>
          <w:rStyle w:val="TokioCar"/>
        </w:rPr>
      </w:pPr>
      <w:r w:rsidRPr="00033046">
        <w:rPr>
          <w:rStyle w:val="TokioCar"/>
          <w:noProof/>
        </w:rPr>
        <w:drawing>
          <wp:inline distT="0" distB="0" distL="0" distR="0" wp14:anchorId="5A0CE8A2" wp14:editId="4999EA49">
            <wp:extent cx="5670550" cy="1473200"/>
            <wp:effectExtent l="0" t="0" r="6350" b="0"/>
            <wp:docPr id="1950145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45740" name="Imagen 1" descr="Interfaz de usuario gráfica, Texto, Aplicación&#10;&#10;El contenido generado por IA puede ser incorrecto."/>
                    <pic:cNvPicPr/>
                  </pic:nvPicPr>
                  <pic:blipFill>
                    <a:blip r:embed="rId13"/>
                    <a:stretch>
                      <a:fillRect/>
                    </a:stretch>
                  </pic:blipFill>
                  <pic:spPr>
                    <a:xfrm>
                      <a:off x="0" y="0"/>
                      <a:ext cx="5670550" cy="1473200"/>
                    </a:xfrm>
                    <a:prstGeom prst="rect">
                      <a:avLst/>
                    </a:prstGeom>
                  </pic:spPr>
                </pic:pic>
              </a:graphicData>
            </a:graphic>
          </wp:inline>
        </w:drawing>
      </w:r>
    </w:p>
    <w:p w14:paraId="532D3AC6" w14:textId="41F4640D" w:rsidR="00033046" w:rsidRDefault="00B4472B" w:rsidP="00B4472B">
      <w:pPr>
        <w:rPr>
          <w:rStyle w:val="TokioCar"/>
        </w:rPr>
      </w:pPr>
      <w:r>
        <w:rPr>
          <w:rStyle w:val="TokioCar"/>
        </w:rPr>
        <w:br w:type="page"/>
      </w:r>
    </w:p>
    <w:p w14:paraId="5072D5BE" w14:textId="0C2A7FEC" w:rsidR="00033046" w:rsidRDefault="00033046" w:rsidP="00033046">
      <w:pPr>
        <w:pStyle w:val="Tokio"/>
        <w:numPr>
          <w:ilvl w:val="0"/>
          <w:numId w:val="16"/>
        </w:numPr>
        <w:rPr>
          <w:rStyle w:val="TokioCar"/>
        </w:rPr>
      </w:pPr>
      <w:r>
        <w:rPr>
          <w:rStyle w:val="TokioCar"/>
        </w:rPr>
        <w:lastRenderedPageBreak/>
        <w:t>Después tenemos que crear una variable de entorno PATH, para ello nos dirigiremos a Este Equipo -&gt; Propiedades -&gt; Configuración Avanzada del sistema -&gt; Variables de Entorno.</w:t>
      </w:r>
    </w:p>
    <w:p w14:paraId="4973634B" w14:textId="7EEB9506" w:rsidR="00033046" w:rsidRDefault="00033046" w:rsidP="00033046">
      <w:pPr>
        <w:pStyle w:val="Tokio"/>
        <w:rPr>
          <w:rStyle w:val="TokioCar"/>
        </w:rPr>
      </w:pPr>
      <w:r w:rsidRPr="00033046">
        <w:rPr>
          <w:rStyle w:val="TokioCar"/>
          <w:noProof/>
        </w:rPr>
        <w:drawing>
          <wp:inline distT="0" distB="0" distL="0" distR="0" wp14:anchorId="0D0FB6E8" wp14:editId="25BD0ACF">
            <wp:extent cx="2576125" cy="2047875"/>
            <wp:effectExtent l="0" t="0" r="0" b="0"/>
            <wp:docPr id="8575647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4724" name="Imagen 1" descr="Interfaz de usuario gráfica, Aplicación&#10;&#10;El contenido generado por IA puede ser incorrecto."/>
                    <pic:cNvPicPr/>
                  </pic:nvPicPr>
                  <pic:blipFill>
                    <a:blip r:embed="rId14"/>
                    <a:stretch>
                      <a:fillRect/>
                    </a:stretch>
                  </pic:blipFill>
                  <pic:spPr>
                    <a:xfrm>
                      <a:off x="0" y="0"/>
                      <a:ext cx="2581739" cy="2052338"/>
                    </a:xfrm>
                    <a:prstGeom prst="rect">
                      <a:avLst/>
                    </a:prstGeom>
                  </pic:spPr>
                </pic:pic>
              </a:graphicData>
            </a:graphic>
          </wp:inline>
        </w:drawing>
      </w:r>
      <w:r w:rsidR="00B4472B" w:rsidRPr="00033046">
        <w:rPr>
          <w:rStyle w:val="TokioCar"/>
          <w:noProof/>
        </w:rPr>
        <w:drawing>
          <wp:inline distT="0" distB="0" distL="0" distR="0" wp14:anchorId="2EC112EC" wp14:editId="3FFFB86F">
            <wp:extent cx="2771775" cy="2380543"/>
            <wp:effectExtent l="0" t="0" r="0" b="1270"/>
            <wp:docPr id="25590333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3332" name="Imagen 1" descr="Imagen que contiene Interfaz de usuario gráfica&#10;&#10;El contenido generado por IA puede ser incorrecto."/>
                    <pic:cNvPicPr/>
                  </pic:nvPicPr>
                  <pic:blipFill>
                    <a:blip r:embed="rId15"/>
                    <a:stretch>
                      <a:fillRect/>
                    </a:stretch>
                  </pic:blipFill>
                  <pic:spPr>
                    <a:xfrm>
                      <a:off x="0" y="0"/>
                      <a:ext cx="2776120" cy="2384275"/>
                    </a:xfrm>
                    <a:prstGeom prst="rect">
                      <a:avLst/>
                    </a:prstGeom>
                  </pic:spPr>
                </pic:pic>
              </a:graphicData>
            </a:graphic>
          </wp:inline>
        </w:drawing>
      </w:r>
    </w:p>
    <w:p w14:paraId="2A3794B2" w14:textId="5FDA1B78" w:rsidR="00033046" w:rsidRDefault="00033046" w:rsidP="00033046">
      <w:pPr>
        <w:pStyle w:val="Tokio"/>
        <w:rPr>
          <w:rStyle w:val="TokioCar"/>
        </w:rPr>
      </w:pPr>
    </w:p>
    <w:p w14:paraId="3FA224A2" w14:textId="4331A2BC" w:rsidR="00B4472B" w:rsidRDefault="00033046" w:rsidP="00033046">
      <w:pPr>
        <w:pStyle w:val="Tokio"/>
        <w:rPr>
          <w:rStyle w:val="TokioCar"/>
        </w:rPr>
      </w:pPr>
      <w:r w:rsidRPr="00033046">
        <w:rPr>
          <w:rStyle w:val="TokioCar"/>
          <w:noProof/>
        </w:rPr>
        <w:drawing>
          <wp:inline distT="0" distB="0" distL="0" distR="0" wp14:anchorId="0C27FBDD" wp14:editId="056ED661">
            <wp:extent cx="2512490" cy="2924175"/>
            <wp:effectExtent l="0" t="0" r="2540" b="0"/>
            <wp:docPr id="17568120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12019" name="Imagen 1" descr="Interfaz de usuario gráfica, Texto, Aplicación, Correo electrónico&#10;&#10;El contenido generado por IA puede ser incorrecto."/>
                    <pic:cNvPicPr/>
                  </pic:nvPicPr>
                  <pic:blipFill>
                    <a:blip r:embed="rId16"/>
                    <a:stretch>
                      <a:fillRect/>
                    </a:stretch>
                  </pic:blipFill>
                  <pic:spPr>
                    <a:xfrm>
                      <a:off x="0" y="0"/>
                      <a:ext cx="2517819" cy="2930377"/>
                    </a:xfrm>
                    <a:prstGeom prst="rect">
                      <a:avLst/>
                    </a:prstGeom>
                  </pic:spPr>
                </pic:pic>
              </a:graphicData>
            </a:graphic>
          </wp:inline>
        </w:drawing>
      </w:r>
    </w:p>
    <w:p w14:paraId="60044F21" w14:textId="6CC0AF73" w:rsidR="00033046" w:rsidRDefault="00B4472B" w:rsidP="00B4472B">
      <w:pPr>
        <w:rPr>
          <w:rStyle w:val="TokioCar"/>
        </w:rPr>
      </w:pPr>
      <w:r>
        <w:rPr>
          <w:rStyle w:val="TokioCar"/>
        </w:rPr>
        <w:br w:type="page"/>
      </w:r>
    </w:p>
    <w:p w14:paraId="03CAF38E" w14:textId="6C016390" w:rsidR="00033046" w:rsidRDefault="00033046" w:rsidP="00033046">
      <w:pPr>
        <w:pStyle w:val="Tokio"/>
        <w:numPr>
          <w:ilvl w:val="0"/>
          <w:numId w:val="16"/>
        </w:numPr>
        <w:rPr>
          <w:rStyle w:val="TokioCar"/>
        </w:rPr>
      </w:pPr>
      <w:r>
        <w:rPr>
          <w:rStyle w:val="TokioCar"/>
        </w:rPr>
        <w:lastRenderedPageBreak/>
        <w:t>Cuando entremos en variables de Entorno tenemos que entrar en las variables PATH y nos sale la siguiente ventana</w:t>
      </w:r>
    </w:p>
    <w:p w14:paraId="66CDFA69" w14:textId="7FCF6B75" w:rsidR="00033046" w:rsidRDefault="00033046" w:rsidP="00033046">
      <w:pPr>
        <w:pStyle w:val="Tokio"/>
        <w:rPr>
          <w:rStyle w:val="TokioCar"/>
        </w:rPr>
      </w:pPr>
      <w:r w:rsidRPr="00033046">
        <w:rPr>
          <w:rStyle w:val="TokioCar"/>
          <w:noProof/>
        </w:rPr>
        <w:drawing>
          <wp:inline distT="0" distB="0" distL="0" distR="0" wp14:anchorId="535A64A2" wp14:editId="3B6CF867">
            <wp:extent cx="5670550" cy="2488565"/>
            <wp:effectExtent l="0" t="0" r="6350" b="6985"/>
            <wp:docPr id="13763856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5652" name="Imagen 1" descr="Interfaz de usuario gráfica, Texto, Aplicación&#10;&#10;El contenido generado por IA puede ser incorrecto."/>
                    <pic:cNvPicPr/>
                  </pic:nvPicPr>
                  <pic:blipFill>
                    <a:blip r:embed="rId17"/>
                    <a:stretch>
                      <a:fillRect/>
                    </a:stretch>
                  </pic:blipFill>
                  <pic:spPr>
                    <a:xfrm>
                      <a:off x="0" y="0"/>
                      <a:ext cx="5670550" cy="2488565"/>
                    </a:xfrm>
                    <a:prstGeom prst="rect">
                      <a:avLst/>
                    </a:prstGeom>
                  </pic:spPr>
                </pic:pic>
              </a:graphicData>
            </a:graphic>
          </wp:inline>
        </w:drawing>
      </w:r>
    </w:p>
    <w:p w14:paraId="46F8EE2B" w14:textId="471782C1" w:rsidR="00033046" w:rsidRDefault="00033046" w:rsidP="00033046">
      <w:pPr>
        <w:pStyle w:val="Tokio"/>
        <w:numPr>
          <w:ilvl w:val="0"/>
          <w:numId w:val="16"/>
        </w:numPr>
        <w:rPr>
          <w:rStyle w:val="TokioCar"/>
        </w:rPr>
      </w:pPr>
      <w:r>
        <w:rPr>
          <w:rStyle w:val="TokioCar"/>
        </w:rPr>
        <w:t xml:space="preserve">Le damos a nuevo y lo que tenemos que insertar </w:t>
      </w:r>
      <w:r w:rsidR="00224E1A">
        <w:rPr>
          <w:rStyle w:val="TokioCar"/>
        </w:rPr>
        <w:t>la ruta donde descomprimimos el zip que nos instalamos en el paso uno</w:t>
      </w:r>
    </w:p>
    <w:p w14:paraId="647DAD5D" w14:textId="275545F8" w:rsidR="00224E1A" w:rsidRDefault="00224E1A" w:rsidP="00B4472B">
      <w:pPr>
        <w:pStyle w:val="Tokio"/>
        <w:rPr>
          <w:rStyle w:val="TokioCar"/>
        </w:rPr>
      </w:pPr>
      <w:r w:rsidRPr="00224E1A">
        <w:rPr>
          <w:rStyle w:val="TokioCar"/>
          <w:noProof/>
        </w:rPr>
        <w:drawing>
          <wp:inline distT="0" distB="0" distL="0" distR="0" wp14:anchorId="053C0786" wp14:editId="6AF94571">
            <wp:extent cx="3848637" cy="266737"/>
            <wp:effectExtent l="0" t="0" r="0" b="0"/>
            <wp:docPr id="62311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8687" name=""/>
                    <pic:cNvPicPr/>
                  </pic:nvPicPr>
                  <pic:blipFill>
                    <a:blip r:embed="rId18"/>
                    <a:stretch>
                      <a:fillRect/>
                    </a:stretch>
                  </pic:blipFill>
                  <pic:spPr>
                    <a:xfrm>
                      <a:off x="0" y="0"/>
                      <a:ext cx="3848637" cy="266737"/>
                    </a:xfrm>
                    <a:prstGeom prst="rect">
                      <a:avLst/>
                    </a:prstGeom>
                  </pic:spPr>
                </pic:pic>
              </a:graphicData>
            </a:graphic>
          </wp:inline>
        </w:drawing>
      </w:r>
    </w:p>
    <w:p w14:paraId="55C913CC" w14:textId="7BBF8440" w:rsidR="00224E1A" w:rsidRDefault="00224E1A" w:rsidP="00033046">
      <w:pPr>
        <w:pStyle w:val="Tokio"/>
        <w:numPr>
          <w:ilvl w:val="0"/>
          <w:numId w:val="16"/>
        </w:numPr>
        <w:rPr>
          <w:rStyle w:val="TokioCar"/>
        </w:rPr>
      </w:pPr>
      <w:r>
        <w:rPr>
          <w:rStyle w:val="TokioCar"/>
        </w:rPr>
        <w:t>Reinicia el ordenador y comprobamos si funciona usando el comando sqlite3 en el cmd</w:t>
      </w:r>
    </w:p>
    <w:p w14:paraId="5398D507" w14:textId="13AFC146" w:rsidR="00224E1A" w:rsidRPr="00033046" w:rsidRDefault="00224E1A" w:rsidP="00224E1A">
      <w:pPr>
        <w:pStyle w:val="Tokio"/>
        <w:ind w:left="360"/>
        <w:rPr>
          <w:rStyle w:val="TokioCar"/>
        </w:rPr>
      </w:pPr>
      <w:r w:rsidRPr="00224E1A">
        <w:rPr>
          <w:rStyle w:val="TokioCar"/>
          <w:noProof/>
        </w:rPr>
        <w:drawing>
          <wp:inline distT="0" distB="0" distL="0" distR="0" wp14:anchorId="589655D9" wp14:editId="2C9BD871">
            <wp:extent cx="5125165" cy="1914792"/>
            <wp:effectExtent l="0" t="0" r="0" b="9525"/>
            <wp:docPr id="21354414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1488" name="Imagen 1" descr="Texto&#10;&#10;El contenido generado por IA puede ser incorrecto."/>
                    <pic:cNvPicPr/>
                  </pic:nvPicPr>
                  <pic:blipFill>
                    <a:blip r:embed="rId19"/>
                    <a:stretch>
                      <a:fillRect/>
                    </a:stretch>
                  </pic:blipFill>
                  <pic:spPr>
                    <a:xfrm>
                      <a:off x="0" y="0"/>
                      <a:ext cx="5125165" cy="1914792"/>
                    </a:xfrm>
                    <a:prstGeom prst="rect">
                      <a:avLst/>
                    </a:prstGeom>
                  </pic:spPr>
                </pic:pic>
              </a:graphicData>
            </a:graphic>
          </wp:inline>
        </w:drawing>
      </w:r>
    </w:p>
    <w:p w14:paraId="6184A487" w14:textId="77777777" w:rsidR="00B4472B" w:rsidRDefault="00B4472B">
      <w:pPr>
        <w:rPr>
          <w:rStyle w:val="TokioCar"/>
          <w:b/>
          <w:bCs/>
          <w:sz w:val="28"/>
          <w:szCs w:val="28"/>
        </w:rPr>
      </w:pPr>
      <w:r>
        <w:rPr>
          <w:rStyle w:val="TokioCar"/>
          <w:b/>
          <w:bCs/>
          <w:sz w:val="28"/>
          <w:szCs w:val="28"/>
        </w:rPr>
        <w:br w:type="page"/>
      </w:r>
    </w:p>
    <w:p w14:paraId="40F563D2" w14:textId="37CD7EC2" w:rsidR="00033046" w:rsidRDefault="00033046" w:rsidP="009F3D27">
      <w:pPr>
        <w:pStyle w:val="Tokio"/>
        <w:outlineLvl w:val="2"/>
        <w:rPr>
          <w:rStyle w:val="TokioCar"/>
          <w:b/>
          <w:bCs/>
          <w:sz w:val="28"/>
          <w:szCs w:val="28"/>
        </w:rPr>
      </w:pPr>
      <w:bookmarkStart w:id="7" w:name="_Toc193121960"/>
      <w:r>
        <w:rPr>
          <w:rStyle w:val="TokioCar"/>
          <w:b/>
          <w:bCs/>
          <w:sz w:val="28"/>
          <w:szCs w:val="28"/>
        </w:rPr>
        <w:lastRenderedPageBreak/>
        <w:t>Instalación de Python</w:t>
      </w:r>
      <w:bookmarkEnd w:id="7"/>
    </w:p>
    <w:p w14:paraId="1BFB6E38" w14:textId="769B121F" w:rsidR="00224E1A" w:rsidRDefault="00224E1A" w:rsidP="00033046">
      <w:pPr>
        <w:pStyle w:val="Tokio"/>
        <w:rPr>
          <w:rStyle w:val="TokioCar"/>
        </w:rPr>
      </w:pPr>
      <w:r>
        <w:rPr>
          <w:rStyle w:val="TokioCar"/>
        </w:rPr>
        <w:t xml:space="preserve">Para instalar Python en el dispositivo </w:t>
      </w:r>
      <w:r w:rsidR="00B4472B">
        <w:rPr>
          <w:rStyle w:val="TokioCar"/>
        </w:rPr>
        <w:t>tenemos que seguir los siguientes pasos de instalación:</w:t>
      </w:r>
    </w:p>
    <w:p w14:paraId="2491B7C0" w14:textId="690C748D" w:rsidR="00B4472B" w:rsidRDefault="00B4472B" w:rsidP="00B4472B">
      <w:pPr>
        <w:pStyle w:val="Tokio"/>
        <w:numPr>
          <w:ilvl w:val="0"/>
          <w:numId w:val="17"/>
        </w:numPr>
        <w:rPr>
          <w:rStyle w:val="TokioCar"/>
        </w:rPr>
      </w:pPr>
      <w:r>
        <w:rPr>
          <w:rStyle w:val="TokioCar"/>
        </w:rPr>
        <w:t xml:space="preserve">Primero de todo tenemos que ir a su página oficial y descargamos la última versión de Python. </w:t>
      </w:r>
      <w:hyperlink r:id="rId20" w:history="1">
        <w:r w:rsidRPr="00B4472B">
          <w:rPr>
            <w:rStyle w:val="Hipervnculo"/>
          </w:rPr>
          <w:t>Enlace Descarga</w:t>
        </w:r>
      </w:hyperlink>
    </w:p>
    <w:p w14:paraId="3D955223" w14:textId="0320B252" w:rsidR="00B4472B" w:rsidRDefault="00B4472B" w:rsidP="00B4472B">
      <w:pPr>
        <w:pStyle w:val="Tokio"/>
        <w:rPr>
          <w:rStyle w:val="TokioCar"/>
        </w:rPr>
      </w:pPr>
      <w:r w:rsidRPr="00B4472B">
        <w:rPr>
          <w:rStyle w:val="TokioCar"/>
          <w:noProof/>
        </w:rPr>
        <w:drawing>
          <wp:inline distT="0" distB="0" distL="0" distR="0" wp14:anchorId="18659BA7" wp14:editId="294D8C3B">
            <wp:extent cx="5670550" cy="2273300"/>
            <wp:effectExtent l="0" t="0" r="6350" b="0"/>
            <wp:docPr id="67098782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7829" name="Imagen 1" descr="Captura de pantalla de computadora&#10;&#10;El contenido generado por IA puede ser incorrecto."/>
                    <pic:cNvPicPr/>
                  </pic:nvPicPr>
                  <pic:blipFill>
                    <a:blip r:embed="rId21"/>
                    <a:stretch>
                      <a:fillRect/>
                    </a:stretch>
                  </pic:blipFill>
                  <pic:spPr>
                    <a:xfrm>
                      <a:off x="0" y="0"/>
                      <a:ext cx="5670550" cy="2273300"/>
                    </a:xfrm>
                    <a:prstGeom prst="rect">
                      <a:avLst/>
                    </a:prstGeom>
                  </pic:spPr>
                </pic:pic>
              </a:graphicData>
            </a:graphic>
          </wp:inline>
        </w:drawing>
      </w:r>
    </w:p>
    <w:p w14:paraId="1B8B4F53" w14:textId="733D2332" w:rsidR="00B4472B" w:rsidRDefault="00B4472B" w:rsidP="00B4472B">
      <w:pPr>
        <w:pStyle w:val="Tokio"/>
        <w:numPr>
          <w:ilvl w:val="0"/>
          <w:numId w:val="17"/>
        </w:numPr>
        <w:rPr>
          <w:rStyle w:val="TokioCar"/>
        </w:rPr>
      </w:pPr>
      <w:r>
        <w:rPr>
          <w:rStyle w:val="TokioCar"/>
        </w:rPr>
        <w:t xml:space="preserve">Ejecutamos el instalador y damos a las opciones </w:t>
      </w:r>
      <w:r w:rsidRPr="00B4472B">
        <w:rPr>
          <w:rStyle w:val="TokioCar"/>
        </w:rPr>
        <w:t>“Install launcher for all users (recommended)” y “Add Python 3.</w:t>
      </w:r>
      <w:r>
        <w:rPr>
          <w:rStyle w:val="TokioCar"/>
        </w:rPr>
        <w:t>x</w:t>
      </w:r>
      <w:r w:rsidRPr="00B4472B">
        <w:rPr>
          <w:rStyle w:val="TokioCar"/>
        </w:rPr>
        <w:t xml:space="preserve"> to PATH”</w:t>
      </w:r>
      <w:r>
        <w:rPr>
          <w:rStyle w:val="TokioCar"/>
        </w:rPr>
        <w:t xml:space="preserve"> y pulsamos sobre Install Now</w:t>
      </w:r>
    </w:p>
    <w:p w14:paraId="532573E3" w14:textId="1F2B187F" w:rsidR="00B4472B" w:rsidRDefault="00B4472B" w:rsidP="00B4472B">
      <w:pPr>
        <w:pStyle w:val="Tokio"/>
        <w:rPr>
          <w:rStyle w:val="TokioCar"/>
        </w:rPr>
      </w:pPr>
      <w:r w:rsidRPr="00B4472B">
        <w:rPr>
          <w:rStyle w:val="TokioCar"/>
          <w:noProof/>
        </w:rPr>
        <w:drawing>
          <wp:inline distT="0" distB="0" distL="0" distR="0" wp14:anchorId="53579062" wp14:editId="28FE1DE4">
            <wp:extent cx="5670550" cy="3505835"/>
            <wp:effectExtent l="0" t="0" r="6350" b="0"/>
            <wp:docPr id="6146248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4838" name="Imagen 1" descr="Interfaz de usuario gráfica, Texto, Aplicación&#10;&#10;El contenido generado por IA puede ser incorrecto."/>
                    <pic:cNvPicPr/>
                  </pic:nvPicPr>
                  <pic:blipFill>
                    <a:blip r:embed="rId22"/>
                    <a:stretch>
                      <a:fillRect/>
                    </a:stretch>
                  </pic:blipFill>
                  <pic:spPr>
                    <a:xfrm>
                      <a:off x="0" y="0"/>
                      <a:ext cx="5670550" cy="3505835"/>
                    </a:xfrm>
                    <a:prstGeom prst="rect">
                      <a:avLst/>
                    </a:prstGeom>
                  </pic:spPr>
                </pic:pic>
              </a:graphicData>
            </a:graphic>
          </wp:inline>
        </w:drawing>
      </w:r>
    </w:p>
    <w:p w14:paraId="133919A6" w14:textId="496160EC" w:rsidR="00B4472B" w:rsidRDefault="00B4472B" w:rsidP="00B4472B">
      <w:pPr>
        <w:pStyle w:val="Tokio"/>
        <w:numPr>
          <w:ilvl w:val="0"/>
          <w:numId w:val="17"/>
        </w:numPr>
        <w:rPr>
          <w:rStyle w:val="TokioCar"/>
        </w:rPr>
      </w:pPr>
      <w:r>
        <w:rPr>
          <w:rStyle w:val="TokioCar"/>
        </w:rPr>
        <w:lastRenderedPageBreak/>
        <w:t xml:space="preserve">Después de eso empezara a instalar el intérprete de Python. Nos saldrá la venta de que se ha instalado correctamente Python, </w:t>
      </w:r>
      <w:r w:rsidRPr="00B4472B">
        <w:rPr>
          <w:rStyle w:val="TokioCar"/>
        </w:rPr>
        <w:t xml:space="preserve">tras lo cual desactivaremos la longitud máxima de las rutas en Windows, pulsando sobre “Disable path lenght limit”, que nos aparece en esa misma ventana, </w:t>
      </w:r>
      <w:r w:rsidR="00F757E5" w:rsidRPr="00B4472B">
        <w:rPr>
          <w:rStyle w:val="TokioCar"/>
        </w:rPr>
        <w:t>y,</w:t>
      </w:r>
      <w:r w:rsidRPr="00B4472B">
        <w:rPr>
          <w:rStyle w:val="TokioCar"/>
        </w:rPr>
        <w:t xml:space="preserve"> por último, pulsaremos sobre el botón “Close”.</w:t>
      </w:r>
    </w:p>
    <w:p w14:paraId="69DA165B" w14:textId="129D2B24" w:rsidR="00B4472B" w:rsidRDefault="00B4472B" w:rsidP="00B4472B">
      <w:pPr>
        <w:pStyle w:val="Tokio"/>
        <w:rPr>
          <w:rStyle w:val="TokioCar"/>
        </w:rPr>
      </w:pPr>
      <w:r w:rsidRPr="00B4472B">
        <w:rPr>
          <w:rStyle w:val="TokioCar"/>
          <w:noProof/>
        </w:rPr>
        <w:drawing>
          <wp:inline distT="0" distB="0" distL="0" distR="0" wp14:anchorId="328CB562" wp14:editId="3341FC98">
            <wp:extent cx="5670550" cy="3495675"/>
            <wp:effectExtent l="0" t="0" r="6350" b="9525"/>
            <wp:docPr id="1832987341" name="Imagen 1"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87341" name="Imagen 1" descr="Interfaz de usuario gráfica, Texto, Aplicación, Teams&#10;&#10;El contenido generado por IA puede ser incorrecto."/>
                    <pic:cNvPicPr/>
                  </pic:nvPicPr>
                  <pic:blipFill>
                    <a:blip r:embed="rId23"/>
                    <a:stretch>
                      <a:fillRect/>
                    </a:stretch>
                  </pic:blipFill>
                  <pic:spPr>
                    <a:xfrm>
                      <a:off x="0" y="0"/>
                      <a:ext cx="5670550" cy="3495675"/>
                    </a:xfrm>
                    <a:prstGeom prst="rect">
                      <a:avLst/>
                    </a:prstGeom>
                  </pic:spPr>
                </pic:pic>
              </a:graphicData>
            </a:graphic>
          </wp:inline>
        </w:drawing>
      </w:r>
    </w:p>
    <w:p w14:paraId="1F863C2C" w14:textId="472A9CCC" w:rsidR="00B4472B" w:rsidRDefault="00B4472B" w:rsidP="00B4472B">
      <w:pPr>
        <w:pStyle w:val="Tokio"/>
        <w:rPr>
          <w:rStyle w:val="TokioCar"/>
        </w:rPr>
      </w:pPr>
      <w:r>
        <w:rPr>
          <w:rStyle w:val="TokioCar"/>
        </w:rPr>
        <w:t xml:space="preserve">Con esto ya tendremos instalado el </w:t>
      </w:r>
      <w:r w:rsidR="00F757E5">
        <w:rPr>
          <w:rStyle w:val="TokioCar"/>
        </w:rPr>
        <w:t>intérprete</w:t>
      </w:r>
      <w:r>
        <w:rPr>
          <w:rStyle w:val="TokioCar"/>
        </w:rPr>
        <w:t xml:space="preserve"> y el Python Shell que nos permitirá empezar programar en Python correctamente.</w:t>
      </w:r>
    </w:p>
    <w:p w14:paraId="7417B887" w14:textId="2348D8BC" w:rsidR="00B4472B" w:rsidRPr="00224E1A" w:rsidRDefault="00B4472B" w:rsidP="00B4472B">
      <w:pPr>
        <w:pStyle w:val="Tokio"/>
        <w:jc w:val="center"/>
        <w:rPr>
          <w:rStyle w:val="TokioCar"/>
        </w:rPr>
      </w:pPr>
      <w:r w:rsidRPr="00B4472B">
        <w:rPr>
          <w:rStyle w:val="TokioCar"/>
          <w:noProof/>
        </w:rPr>
        <w:drawing>
          <wp:inline distT="0" distB="0" distL="0" distR="0" wp14:anchorId="3CAF620A" wp14:editId="40CE8866">
            <wp:extent cx="4581525" cy="2391320"/>
            <wp:effectExtent l="0" t="0" r="0" b="9525"/>
            <wp:docPr id="1256740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0704" name="Imagen 1" descr="Texto&#10;&#10;El contenido generado por IA puede ser incorrecto."/>
                    <pic:cNvPicPr/>
                  </pic:nvPicPr>
                  <pic:blipFill>
                    <a:blip r:embed="rId24"/>
                    <a:stretch>
                      <a:fillRect/>
                    </a:stretch>
                  </pic:blipFill>
                  <pic:spPr>
                    <a:xfrm>
                      <a:off x="0" y="0"/>
                      <a:ext cx="4587119" cy="2394240"/>
                    </a:xfrm>
                    <a:prstGeom prst="rect">
                      <a:avLst/>
                    </a:prstGeom>
                  </pic:spPr>
                </pic:pic>
              </a:graphicData>
            </a:graphic>
          </wp:inline>
        </w:drawing>
      </w:r>
    </w:p>
    <w:p w14:paraId="178CB244" w14:textId="4BA58E12" w:rsidR="00033046" w:rsidRDefault="00033046" w:rsidP="009F3D27">
      <w:pPr>
        <w:pStyle w:val="Tokio"/>
        <w:outlineLvl w:val="2"/>
        <w:rPr>
          <w:rStyle w:val="TokioCar"/>
          <w:b/>
          <w:bCs/>
          <w:sz w:val="28"/>
          <w:szCs w:val="28"/>
        </w:rPr>
      </w:pPr>
      <w:bookmarkStart w:id="8" w:name="_Toc193121961"/>
      <w:r>
        <w:rPr>
          <w:rStyle w:val="TokioCar"/>
          <w:b/>
          <w:bCs/>
          <w:sz w:val="28"/>
          <w:szCs w:val="28"/>
        </w:rPr>
        <w:lastRenderedPageBreak/>
        <w:t>Instalación del Proyecto</w:t>
      </w:r>
      <w:bookmarkEnd w:id="8"/>
    </w:p>
    <w:p w14:paraId="11AD2219" w14:textId="77777777" w:rsidR="00582C32" w:rsidRDefault="00B4472B" w:rsidP="00033046">
      <w:pPr>
        <w:pStyle w:val="Tokio"/>
        <w:rPr>
          <w:rStyle w:val="TokioCar"/>
        </w:rPr>
      </w:pPr>
      <w:r>
        <w:rPr>
          <w:rStyle w:val="TokioCar"/>
        </w:rPr>
        <w:t xml:space="preserve">Para poder instalar el proyecto </w:t>
      </w:r>
      <w:r w:rsidR="00582C32">
        <w:rPr>
          <w:rStyle w:val="TokioCar"/>
        </w:rPr>
        <w:t xml:space="preserve">tienes que ir al siguiente repositorio de GitHub </w:t>
      </w:r>
      <w:hyperlink r:id="rId25" w:history="1">
        <w:r w:rsidR="00582C32" w:rsidRPr="00582C32">
          <w:rPr>
            <w:rStyle w:val="Hipervnculo"/>
          </w:rPr>
          <w:t>BattleZone</w:t>
        </w:r>
      </w:hyperlink>
      <w:r w:rsidR="00582C32">
        <w:rPr>
          <w:rStyle w:val="TokioCar"/>
        </w:rPr>
        <w:t>. En este repositorio podrás descargar todo el contenido de la aplicación de manera gratuita</w:t>
      </w:r>
    </w:p>
    <w:p w14:paraId="66949F2F" w14:textId="77777777" w:rsidR="00582C32" w:rsidRDefault="00582C32" w:rsidP="00033046">
      <w:pPr>
        <w:pStyle w:val="Tokio"/>
        <w:rPr>
          <w:rStyle w:val="TokioCar"/>
        </w:rPr>
      </w:pPr>
      <w:r w:rsidRPr="00582C32">
        <w:rPr>
          <w:rStyle w:val="TokioCar"/>
          <w:noProof/>
        </w:rPr>
        <w:drawing>
          <wp:inline distT="0" distB="0" distL="0" distR="0" wp14:anchorId="31B9BFB8" wp14:editId="05CB276D">
            <wp:extent cx="5670550" cy="3189605"/>
            <wp:effectExtent l="0" t="0" r="6350" b="0"/>
            <wp:docPr id="71445876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58765" name="Imagen 1" descr="Captura de pantalla de computadora&#10;&#10;El contenido generado por IA puede ser incorrecto."/>
                    <pic:cNvPicPr/>
                  </pic:nvPicPr>
                  <pic:blipFill>
                    <a:blip r:embed="rId26"/>
                    <a:stretch>
                      <a:fillRect/>
                    </a:stretch>
                  </pic:blipFill>
                  <pic:spPr>
                    <a:xfrm>
                      <a:off x="0" y="0"/>
                      <a:ext cx="5670550" cy="3189605"/>
                    </a:xfrm>
                    <a:prstGeom prst="rect">
                      <a:avLst/>
                    </a:prstGeom>
                  </pic:spPr>
                </pic:pic>
              </a:graphicData>
            </a:graphic>
          </wp:inline>
        </w:drawing>
      </w:r>
    </w:p>
    <w:p w14:paraId="03CDDA7D" w14:textId="5B350DC4" w:rsidR="0072033C" w:rsidRDefault="0072033C" w:rsidP="00033046">
      <w:pPr>
        <w:pStyle w:val="Tokio"/>
        <w:rPr>
          <w:rStyle w:val="TokioCar"/>
        </w:rPr>
      </w:pPr>
      <w:r>
        <w:rPr>
          <w:rStyle w:val="TokioCar"/>
        </w:rPr>
        <w:t>En la opción de “code” puedes clonar el repositorio si quieres mantener actualizado y solamente quieres tenerlo das a la opción de “download ZIP”</w:t>
      </w:r>
    </w:p>
    <w:p w14:paraId="737D81F5" w14:textId="77D7232F" w:rsidR="00B4472B" w:rsidRDefault="0072033C" w:rsidP="00033046">
      <w:pPr>
        <w:pStyle w:val="Tokio"/>
        <w:rPr>
          <w:rStyle w:val="TokioCar"/>
        </w:rPr>
      </w:pPr>
      <w:r w:rsidRPr="0072033C">
        <w:rPr>
          <w:rStyle w:val="TokioCar"/>
          <w:noProof/>
        </w:rPr>
        <w:drawing>
          <wp:inline distT="0" distB="0" distL="0" distR="0" wp14:anchorId="136DBC49" wp14:editId="31529FCF">
            <wp:extent cx="3284219" cy="2781300"/>
            <wp:effectExtent l="0" t="0" r="0" b="0"/>
            <wp:docPr id="8789716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1673" name="Imagen 1" descr="Interfaz de usuario gráfica, Aplicación&#10;&#10;El contenido generado por IA puede ser incorrecto."/>
                    <pic:cNvPicPr/>
                  </pic:nvPicPr>
                  <pic:blipFill>
                    <a:blip r:embed="rId27"/>
                    <a:stretch>
                      <a:fillRect/>
                    </a:stretch>
                  </pic:blipFill>
                  <pic:spPr>
                    <a:xfrm>
                      <a:off x="0" y="0"/>
                      <a:ext cx="3293526" cy="2789182"/>
                    </a:xfrm>
                    <a:prstGeom prst="rect">
                      <a:avLst/>
                    </a:prstGeom>
                  </pic:spPr>
                </pic:pic>
              </a:graphicData>
            </a:graphic>
          </wp:inline>
        </w:drawing>
      </w:r>
      <w:r w:rsidR="00582C32">
        <w:rPr>
          <w:rStyle w:val="TokioCar"/>
        </w:rPr>
        <w:t xml:space="preserve"> </w:t>
      </w:r>
    </w:p>
    <w:p w14:paraId="58122307" w14:textId="0C5482FC" w:rsidR="0072033C" w:rsidRDefault="0072033C" w:rsidP="00033046">
      <w:pPr>
        <w:pStyle w:val="Tokio"/>
        <w:rPr>
          <w:rStyle w:val="TokioCar"/>
        </w:rPr>
      </w:pPr>
      <w:r>
        <w:rPr>
          <w:rStyle w:val="TokioCar"/>
        </w:rPr>
        <w:lastRenderedPageBreak/>
        <w:t>En el caso de que has seleccionado la opción de “dowload ZIP” simplemente tienes que descomprimir el zip donde lo vallas a utilizar. En el caso de que decidas clonar el repositorio necesitaras tener instalado en tu equipo GIT y configurado.</w:t>
      </w:r>
    </w:p>
    <w:p w14:paraId="09305290" w14:textId="66939F05" w:rsidR="0072033C" w:rsidRDefault="0072033C" w:rsidP="00033046">
      <w:pPr>
        <w:pStyle w:val="Tokio"/>
        <w:rPr>
          <w:rStyle w:val="TokioCar"/>
        </w:rPr>
      </w:pPr>
      <w:r>
        <w:rPr>
          <w:rStyle w:val="TokioCar"/>
        </w:rPr>
        <w:t>En la carpeta que vayas a clonar el repositorio necesitas abrir una consola git bash y poner el siguiente comando</w:t>
      </w:r>
    </w:p>
    <w:p w14:paraId="20D168C0" w14:textId="665014DF" w:rsidR="0072033C" w:rsidRDefault="0072033C" w:rsidP="00033046">
      <w:pPr>
        <w:pStyle w:val="Tokio"/>
        <w:rPr>
          <w:rStyle w:val="TokioCar"/>
        </w:rPr>
      </w:pPr>
      <w:r w:rsidRPr="0072033C">
        <w:rPr>
          <w:rStyle w:val="TokioCar"/>
          <w:noProof/>
        </w:rPr>
        <w:drawing>
          <wp:inline distT="0" distB="0" distL="0" distR="0" wp14:anchorId="293DAF71" wp14:editId="1E071515">
            <wp:extent cx="5670550" cy="2999740"/>
            <wp:effectExtent l="0" t="0" r="6350" b="0"/>
            <wp:docPr id="107486644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442" name="Imagen 1" descr="Interfaz de usuario gráfica, Aplicación&#10;&#10;El contenido generado por IA puede ser incorrecto."/>
                    <pic:cNvPicPr/>
                  </pic:nvPicPr>
                  <pic:blipFill>
                    <a:blip r:embed="rId28"/>
                    <a:stretch>
                      <a:fillRect/>
                    </a:stretch>
                  </pic:blipFill>
                  <pic:spPr>
                    <a:xfrm>
                      <a:off x="0" y="0"/>
                      <a:ext cx="5670550" cy="2999740"/>
                    </a:xfrm>
                    <a:prstGeom prst="rect">
                      <a:avLst/>
                    </a:prstGeom>
                  </pic:spPr>
                </pic:pic>
              </a:graphicData>
            </a:graphic>
          </wp:inline>
        </w:drawing>
      </w:r>
    </w:p>
    <w:p w14:paraId="2AD84A6C" w14:textId="3F658CF3" w:rsidR="0072033C" w:rsidRDefault="0072033C" w:rsidP="00033046">
      <w:pPr>
        <w:pStyle w:val="Tokio"/>
        <w:rPr>
          <w:rStyle w:val="TokioCar"/>
        </w:rPr>
      </w:pPr>
      <w:r w:rsidRPr="0072033C">
        <w:rPr>
          <w:rStyle w:val="TokioCar"/>
          <w:noProof/>
        </w:rPr>
        <w:drawing>
          <wp:inline distT="0" distB="0" distL="0" distR="0" wp14:anchorId="76620E31" wp14:editId="46ABEB39">
            <wp:extent cx="4610743" cy="647790"/>
            <wp:effectExtent l="0" t="0" r="0" b="0"/>
            <wp:docPr id="156701457"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457" name="Imagen 1" descr="Logotipo&#10;&#10;El contenido generado por IA puede ser incorrecto."/>
                    <pic:cNvPicPr/>
                  </pic:nvPicPr>
                  <pic:blipFill>
                    <a:blip r:embed="rId29"/>
                    <a:stretch>
                      <a:fillRect/>
                    </a:stretch>
                  </pic:blipFill>
                  <pic:spPr>
                    <a:xfrm>
                      <a:off x="0" y="0"/>
                      <a:ext cx="4610743" cy="647790"/>
                    </a:xfrm>
                    <a:prstGeom prst="rect">
                      <a:avLst/>
                    </a:prstGeom>
                  </pic:spPr>
                </pic:pic>
              </a:graphicData>
            </a:graphic>
          </wp:inline>
        </w:drawing>
      </w:r>
    </w:p>
    <w:p w14:paraId="32714B61" w14:textId="7CA4ED68" w:rsidR="0072033C" w:rsidRPr="00B4472B" w:rsidRDefault="0072033C" w:rsidP="0072033C">
      <w:pPr>
        <w:rPr>
          <w:rStyle w:val="TokioCar"/>
        </w:rPr>
      </w:pPr>
      <w:r>
        <w:rPr>
          <w:rStyle w:val="TokioCar"/>
        </w:rPr>
        <w:br w:type="page"/>
      </w:r>
    </w:p>
    <w:p w14:paraId="4EC755C4" w14:textId="5032147F" w:rsidR="00033046" w:rsidRDefault="00033046" w:rsidP="009F3D27">
      <w:pPr>
        <w:pStyle w:val="Tokio"/>
        <w:outlineLvl w:val="2"/>
        <w:rPr>
          <w:rStyle w:val="TokioCar"/>
          <w:b/>
          <w:bCs/>
          <w:sz w:val="28"/>
          <w:szCs w:val="28"/>
        </w:rPr>
      </w:pPr>
      <w:bookmarkStart w:id="9" w:name="_Toc193121962"/>
      <w:r>
        <w:rPr>
          <w:rStyle w:val="TokioCar"/>
          <w:b/>
          <w:bCs/>
          <w:sz w:val="28"/>
          <w:szCs w:val="28"/>
        </w:rPr>
        <w:lastRenderedPageBreak/>
        <w:t>Preparación del proyecto</w:t>
      </w:r>
      <w:bookmarkEnd w:id="9"/>
    </w:p>
    <w:p w14:paraId="25D66F1F" w14:textId="663F5545" w:rsidR="0072033C" w:rsidRDefault="0072033C" w:rsidP="00033046">
      <w:pPr>
        <w:pStyle w:val="Tokio"/>
        <w:rPr>
          <w:rStyle w:val="TokioCar"/>
        </w:rPr>
      </w:pPr>
      <w:r>
        <w:rPr>
          <w:rStyle w:val="TokioCar"/>
        </w:rPr>
        <w:t>Después de descargar el proyecto lo abrimos con nuestro entorno de desarrollo de preferencia (VSCode, Pycharm, Anaconda, …). En mi caso será VSCode. Nos tendría que quedar el Workspace de la siguiente forma:</w:t>
      </w:r>
    </w:p>
    <w:p w14:paraId="76FFC016" w14:textId="71A77CC2" w:rsidR="0072033C" w:rsidRDefault="0072033C" w:rsidP="00033046">
      <w:pPr>
        <w:pStyle w:val="Tokio"/>
        <w:rPr>
          <w:rStyle w:val="TokioCar"/>
        </w:rPr>
      </w:pPr>
      <w:r w:rsidRPr="0072033C">
        <w:rPr>
          <w:rStyle w:val="TokioCar"/>
          <w:noProof/>
        </w:rPr>
        <w:drawing>
          <wp:inline distT="0" distB="0" distL="0" distR="0" wp14:anchorId="416A0C19" wp14:editId="6E88C006">
            <wp:extent cx="5670550" cy="3189605"/>
            <wp:effectExtent l="0" t="0" r="6350" b="0"/>
            <wp:docPr id="111682982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9826" name="Imagen 1" descr="Captura de pantalla de computadora&#10;&#10;El contenido generado por IA puede ser incorrecto."/>
                    <pic:cNvPicPr/>
                  </pic:nvPicPr>
                  <pic:blipFill>
                    <a:blip r:embed="rId30"/>
                    <a:stretch>
                      <a:fillRect/>
                    </a:stretch>
                  </pic:blipFill>
                  <pic:spPr>
                    <a:xfrm>
                      <a:off x="0" y="0"/>
                      <a:ext cx="5670550" cy="3189605"/>
                    </a:xfrm>
                    <a:prstGeom prst="rect">
                      <a:avLst/>
                    </a:prstGeom>
                  </pic:spPr>
                </pic:pic>
              </a:graphicData>
            </a:graphic>
          </wp:inline>
        </w:drawing>
      </w:r>
    </w:p>
    <w:p w14:paraId="7FA8F702" w14:textId="77777777" w:rsidR="0072033C" w:rsidRDefault="0072033C">
      <w:pPr>
        <w:rPr>
          <w:rStyle w:val="TokioCar"/>
        </w:rPr>
      </w:pPr>
      <w:r>
        <w:rPr>
          <w:rStyle w:val="TokioCar"/>
        </w:rPr>
        <w:br w:type="page"/>
      </w:r>
    </w:p>
    <w:p w14:paraId="7A9F3B0F" w14:textId="111C244A" w:rsidR="0072033C" w:rsidRDefault="0072033C" w:rsidP="00033046">
      <w:pPr>
        <w:pStyle w:val="Tokio"/>
        <w:rPr>
          <w:rStyle w:val="TokioCar"/>
        </w:rPr>
      </w:pPr>
      <w:r>
        <w:rPr>
          <w:rStyle w:val="TokioCar"/>
        </w:rPr>
        <w:lastRenderedPageBreak/>
        <w:t>Abrimos una terminal de comandos y escribimos el siguiente comando:</w:t>
      </w:r>
    </w:p>
    <w:p w14:paraId="4029CC73" w14:textId="1EA732A1" w:rsidR="0072033C" w:rsidRDefault="0072033C" w:rsidP="00033046">
      <w:pPr>
        <w:pStyle w:val="Tokio"/>
        <w:rPr>
          <w:rStyle w:val="TokioCar"/>
        </w:rPr>
      </w:pPr>
      <w:r w:rsidRPr="0072033C">
        <w:rPr>
          <w:rStyle w:val="TokioCar"/>
          <w:noProof/>
        </w:rPr>
        <w:drawing>
          <wp:inline distT="0" distB="0" distL="0" distR="0" wp14:anchorId="0F4DFF04" wp14:editId="3DDAE1FB">
            <wp:extent cx="3697570" cy="4981575"/>
            <wp:effectExtent l="0" t="0" r="0" b="0"/>
            <wp:docPr id="3688326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2673" name="Imagen 1" descr="Captura de pantalla de un celular&#10;&#10;El contenido generado por IA puede ser incorrecto."/>
                    <pic:cNvPicPr/>
                  </pic:nvPicPr>
                  <pic:blipFill>
                    <a:blip r:embed="rId31"/>
                    <a:stretch>
                      <a:fillRect/>
                    </a:stretch>
                  </pic:blipFill>
                  <pic:spPr>
                    <a:xfrm>
                      <a:off x="0" y="0"/>
                      <a:ext cx="3705975" cy="4992899"/>
                    </a:xfrm>
                    <a:prstGeom prst="rect">
                      <a:avLst/>
                    </a:prstGeom>
                  </pic:spPr>
                </pic:pic>
              </a:graphicData>
            </a:graphic>
          </wp:inline>
        </w:drawing>
      </w:r>
    </w:p>
    <w:p w14:paraId="28B72537" w14:textId="1E36E4FE" w:rsidR="0072033C" w:rsidRDefault="0072033C" w:rsidP="00033046">
      <w:pPr>
        <w:pStyle w:val="Tokio"/>
        <w:rPr>
          <w:rStyle w:val="TokioCar"/>
        </w:rPr>
      </w:pPr>
      <w:r>
        <w:rPr>
          <w:rStyle w:val="TokioCar"/>
        </w:rPr>
        <w:t>Este comando nos permite crear un entorno de virtualización para que no se mezcle los framework instalados en Python y no nos causen problemas de compatibilidad. Después de eso usamos el siguiente comando para activar el entorno virtual. Que se nos indicara con un (.venv) en la terminal</w:t>
      </w:r>
    </w:p>
    <w:p w14:paraId="60ABD5E9" w14:textId="06AFB060" w:rsidR="0072033C" w:rsidRDefault="0072033C" w:rsidP="00033046">
      <w:pPr>
        <w:pStyle w:val="Tokio"/>
        <w:rPr>
          <w:rStyle w:val="TokioCar"/>
        </w:rPr>
      </w:pPr>
      <w:r w:rsidRPr="0072033C">
        <w:rPr>
          <w:rStyle w:val="TokioCar"/>
          <w:noProof/>
        </w:rPr>
        <w:drawing>
          <wp:inline distT="0" distB="0" distL="0" distR="0" wp14:anchorId="1D0E05D4" wp14:editId="7BC1164D">
            <wp:extent cx="3915321" cy="885949"/>
            <wp:effectExtent l="0" t="0" r="0" b="9525"/>
            <wp:docPr id="4333012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01204" name="Imagen 1" descr="Texto&#10;&#10;El contenido generado por IA puede ser incorrecto."/>
                    <pic:cNvPicPr/>
                  </pic:nvPicPr>
                  <pic:blipFill>
                    <a:blip r:embed="rId32"/>
                    <a:stretch>
                      <a:fillRect/>
                    </a:stretch>
                  </pic:blipFill>
                  <pic:spPr>
                    <a:xfrm>
                      <a:off x="0" y="0"/>
                      <a:ext cx="3915321" cy="885949"/>
                    </a:xfrm>
                    <a:prstGeom prst="rect">
                      <a:avLst/>
                    </a:prstGeom>
                  </pic:spPr>
                </pic:pic>
              </a:graphicData>
            </a:graphic>
          </wp:inline>
        </w:drawing>
      </w:r>
    </w:p>
    <w:p w14:paraId="372FD0AB" w14:textId="1CEB0E88" w:rsidR="0072033C" w:rsidRDefault="0072033C">
      <w:pPr>
        <w:rPr>
          <w:rStyle w:val="TokioCar"/>
        </w:rPr>
      </w:pPr>
      <w:r>
        <w:rPr>
          <w:rStyle w:val="TokioCar"/>
        </w:rPr>
        <w:br w:type="page"/>
      </w:r>
    </w:p>
    <w:p w14:paraId="73814F0B" w14:textId="03DB13E8" w:rsidR="0072033C" w:rsidRDefault="0072033C" w:rsidP="00033046">
      <w:pPr>
        <w:pStyle w:val="Tokio"/>
        <w:rPr>
          <w:rStyle w:val="TokioCar"/>
        </w:rPr>
      </w:pPr>
      <w:r>
        <w:rPr>
          <w:rStyle w:val="TokioCar"/>
        </w:rPr>
        <w:lastRenderedPageBreak/>
        <w:t xml:space="preserve">Ya que tenemos instalado el entorno virtual </w:t>
      </w:r>
      <w:r w:rsidR="00B135BD">
        <w:rPr>
          <w:rStyle w:val="TokioCar"/>
        </w:rPr>
        <w:t xml:space="preserve">instalamos el único framework que necesita el proyecto </w:t>
      </w:r>
      <w:r w:rsidR="00B135BD" w:rsidRPr="00B135BD">
        <w:rPr>
          <w:rStyle w:val="TokioCar"/>
          <w:b/>
          <w:bCs/>
        </w:rPr>
        <w:t>Django</w:t>
      </w:r>
      <w:r w:rsidR="00B135BD">
        <w:rPr>
          <w:rStyle w:val="TokioCar"/>
          <w:b/>
          <w:bCs/>
        </w:rPr>
        <w:t xml:space="preserve"> </w:t>
      </w:r>
      <w:r w:rsidR="00B135BD">
        <w:rPr>
          <w:rStyle w:val="TokioCar"/>
        </w:rPr>
        <w:t>con el siguiente comando:</w:t>
      </w:r>
    </w:p>
    <w:p w14:paraId="794BBC70" w14:textId="60B510BC" w:rsidR="00B135BD" w:rsidRDefault="00B135BD" w:rsidP="00033046">
      <w:pPr>
        <w:pStyle w:val="Tokio"/>
        <w:rPr>
          <w:rStyle w:val="TokioCar"/>
        </w:rPr>
      </w:pPr>
      <w:r w:rsidRPr="00B135BD">
        <w:rPr>
          <w:rStyle w:val="TokioCar"/>
          <w:noProof/>
        </w:rPr>
        <w:drawing>
          <wp:inline distT="0" distB="0" distL="0" distR="0" wp14:anchorId="1D4FF070" wp14:editId="1EC7C0FF">
            <wp:extent cx="4610743" cy="276264"/>
            <wp:effectExtent l="0" t="0" r="0" b="9525"/>
            <wp:docPr id="1590171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71848" name=""/>
                    <pic:cNvPicPr/>
                  </pic:nvPicPr>
                  <pic:blipFill>
                    <a:blip r:embed="rId33"/>
                    <a:stretch>
                      <a:fillRect/>
                    </a:stretch>
                  </pic:blipFill>
                  <pic:spPr>
                    <a:xfrm>
                      <a:off x="0" y="0"/>
                      <a:ext cx="4610743" cy="276264"/>
                    </a:xfrm>
                    <a:prstGeom prst="rect">
                      <a:avLst/>
                    </a:prstGeom>
                  </pic:spPr>
                </pic:pic>
              </a:graphicData>
            </a:graphic>
          </wp:inline>
        </w:drawing>
      </w:r>
    </w:p>
    <w:p w14:paraId="7082B974" w14:textId="7C9DD288" w:rsidR="00B135BD" w:rsidRDefault="00B135BD" w:rsidP="00033046">
      <w:pPr>
        <w:pStyle w:val="Tokio"/>
        <w:rPr>
          <w:rStyle w:val="TokioCar"/>
        </w:rPr>
      </w:pPr>
      <w:r>
        <w:rPr>
          <w:rStyle w:val="TokioCar"/>
        </w:rPr>
        <w:t>Al final de la instalación tendrá que poner lo siguiente:</w:t>
      </w:r>
    </w:p>
    <w:p w14:paraId="357C19F9" w14:textId="3F8B77B3" w:rsidR="00B135BD" w:rsidRDefault="00B135BD" w:rsidP="00033046">
      <w:pPr>
        <w:pStyle w:val="Tokio"/>
        <w:rPr>
          <w:rStyle w:val="TokioCar"/>
        </w:rPr>
      </w:pPr>
      <w:r w:rsidRPr="00B135BD">
        <w:rPr>
          <w:rStyle w:val="TokioCar"/>
          <w:noProof/>
        </w:rPr>
        <w:drawing>
          <wp:inline distT="0" distB="0" distL="0" distR="0" wp14:anchorId="647BF773" wp14:editId="45F4297C">
            <wp:extent cx="5670550" cy="1174115"/>
            <wp:effectExtent l="0" t="0" r="6350" b="6985"/>
            <wp:docPr id="14887360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6012" name="Imagen 1" descr="Texto&#10;&#10;El contenido generado por IA puede ser incorrecto."/>
                    <pic:cNvPicPr/>
                  </pic:nvPicPr>
                  <pic:blipFill>
                    <a:blip r:embed="rId34"/>
                    <a:stretch>
                      <a:fillRect/>
                    </a:stretch>
                  </pic:blipFill>
                  <pic:spPr>
                    <a:xfrm>
                      <a:off x="0" y="0"/>
                      <a:ext cx="5670550" cy="1174115"/>
                    </a:xfrm>
                    <a:prstGeom prst="rect">
                      <a:avLst/>
                    </a:prstGeom>
                  </pic:spPr>
                </pic:pic>
              </a:graphicData>
            </a:graphic>
          </wp:inline>
        </w:drawing>
      </w:r>
    </w:p>
    <w:p w14:paraId="23942DF5" w14:textId="0DB796F5" w:rsidR="00B135BD" w:rsidRDefault="00B135BD" w:rsidP="00033046">
      <w:pPr>
        <w:pStyle w:val="Tokio"/>
        <w:rPr>
          <w:rStyle w:val="TokioCar"/>
        </w:rPr>
      </w:pPr>
      <w:r>
        <w:rPr>
          <w:rStyle w:val="TokioCar"/>
        </w:rPr>
        <w:t>Tenemos casi todo listo para empezar. Lo único que nos queda es migrar la BBDD y podemos ya empezar usamos el siguiente comando</w:t>
      </w:r>
    </w:p>
    <w:p w14:paraId="0C7D73AB" w14:textId="00650746" w:rsidR="00B135BD" w:rsidRDefault="00B135BD" w:rsidP="00033046">
      <w:pPr>
        <w:pStyle w:val="Tokio"/>
        <w:rPr>
          <w:rStyle w:val="TokioCar"/>
        </w:rPr>
      </w:pPr>
      <w:r w:rsidRPr="00B135BD">
        <w:rPr>
          <w:rStyle w:val="TokioCar"/>
          <w:noProof/>
        </w:rPr>
        <w:drawing>
          <wp:inline distT="0" distB="0" distL="0" distR="0" wp14:anchorId="3ED4B0F7" wp14:editId="0CD2506B">
            <wp:extent cx="5670550" cy="3621405"/>
            <wp:effectExtent l="0" t="0" r="6350" b="0"/>
            <wp:docPr id="12631092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09201" name="Imagen 1" descr="Texto&#10;&#10;El contenido generado por IA puede ser incorrecto."/>
                    <pic:cNvPicPr/>
                  </pic:nvPicPr>
                  <pic:blipFill>
                    <a:blip r:embed="rId35"/>
                    <a:stretch>
                      <a:fillRect/>
                    </a:stretch>
                  </pic:blipFill>
                  <pic:spPr>
                    <a:xfrm>
                      <a:off x="0" y="0"/>
                      <a:ext cx="5670550" cy="3621405"/>
                    </a:xfrm>
                    <a:prstGeom prst="rect">
                      <a:avLst/>
                    </a:prstGeom>
                  </pic:spPr>
                </pic:pic>
              </a:graphicData>
            </a:graphic>
          </wp:inline>
        </w:drawing>
      </w:r>
    </w:p>
    <w:p w14:paraId="5B91C321" w14:textId="77777777" w:rsidR="00733F13" w:rsidRDefault="00733F13">
      <w:pPr>
        <w:rPr>
          <w:rStyle w:val="TokioCar"/>
        </w:rPr>
      </w:pPr>
      <w:r>
        <w:rPr>
          <w:rStyle w:val="TokioCar"/>
        </w:rPr>
        <w:br w:type="page"/>
      </w:r>
    </w:p>
    <w:p w14:paraId="1DEF2B4C" w14:textId="14A6DEE4" w:rsidR="00733F13" w:rsidRDefault="00733F13" w:rsidP="00033046">
      <w:pPr>
        <w:pStyle w:val="Tokio"/>
        <w:rPr>
          <w:rStyle w:val="TokioCar"/>
        </w:rPr>
      </w:pPr>
      <w:r>
        <w:rPr>
          <w:rStyle w:val="TokioCar"/>
        </w:rPr>
        <w:lastRenderedPageBreak/>
        <w:t>Para que todo funcione bien</w:t>
      </w:r>
      <w:r w:rsidR="009E08D5">
        <w:rPr>
          <w:rStyle w:val="TokioCar"/>
        </w:rPr>
        <w:t xml:space="preserve"> hay que crear una </w:t>
      </w:r>
      <w:r w:rsidR="001C60BA">
        <w:rPr>
          <w:rStyle w:val="TokioCar"/>
        </w:rPr>
        <w:t>cuenta administradora</w:t>
      </w:r>
      <w:r w:rsidR="009E08D5">
        <w:rPr>
          <w:rStyle w:val="TokioCar"/>
        </w:rPr>
        <w:t xml:space="preserve"> usamos el siguiente comando:</w:t>
      </w:r>
      <w:r>
        <w:rPr>
          <w:rStyle w:val="TokioCar"/>
        </w:rPr>
        <w:t xml:space="preserve"> </w:t>
      </w:r>
    </w:p>
    <w:p w14:paraId="08077F58" w14:textId="5ADACB5F" w:rsidR="00733F13" w:rsidRDefault="00733F13" w:rsidP="00033046">
      <w:pPr>
        <w:pStyle w:val="Tokio"/>
        <w:rPr>
          <w:rStyle w:val="TokioCar"/>
        </w:rPr>
      </w:pPr>
      <w:r w:rsidRPr="00733F13">
        <w:rPr>
          <w:rStyle w:val="TokioCar"/>
        </w:rPr>
        <w:drawing>
          <wp:inline distT="0" distB="0" distL="0" distR="0" wp14:anchorId="16B8CFA9" wp14:editId="55B612D9">
            <wp:extent cx="4906060" cy="1200318"/>
            <wp:effectExtent l="0" t="0" r="0" b="0"/>
            <wp:docPr id="3289335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33566" name="Imagen 1" descr="Texto&#10;&#10;El contenido generado por IA puede ser incorrecto."/>
                    <pic:cNvPicPr/>
                  </pic:nvPicPr>
                  <pic:blipFill>
                    <a:blip r:embed="rId36"/>
                    <a:stretch>
                      <a:fillRect/>
                    </a:stretch>
                  </pic:blipFill>
                  <pic:spPr>
                    <a:xfrm>
                      <a:off x="0" y="0"/>
                      <a:ext cx="4906060" cy="1200318"/>
                    </a:xfrm>
                    <a:prstGeom prst="rect">
                      <a:avLst/>
                    </a:prstGeom>
                  </pic:spPr>
                </pic:pic>
              </a:graphicData>
            </a:graphic>
          </wp:inline>
        </w:drawing>
      </w:r>
    </w:p>
    <w:p w14:paraId="377E285E" w14:textId="011B0225" w:rsidR="00733F13" w:rsidRDefault="00733F13" w:rsidP="00033046">
      <w:pPr>
        <w:pStyle w:val="Tokio"/>
        <w:rPr>
          <w:rStyle w:val="TokioCar"/>
        </w:rPr>
      </w:pPr>
      <w:r>
        <w:rPr>
          <w:rStyle w:val="TokioCar"/>
        </w:rPr>
        <w:t xml:space="preserve">Después </w:t>
      </w:r>
      <w:r w:rsidR="009E08D5">
        <w:rPr>
          <w:rStyle w:val="TokioCar"/>
        </w:rPr>
        <w:t xml:space="preserve">arrancamos el servidor para </w:t>
      </w:r>
      <w:r w:rsidR="001C60BA">
        <w:rPr>
          <w:rStyle w:val="TokioCar"/>
        </w:rPr>
        <w:t>iniciar sesión</w:t>
      </w:r>
      <w:r w:rsidR="009E08D5">
        <w:rPr>
          <w:rStyle w:val="TokioCar"/>
        </w:rPr>
        <w:t xml:space="preserve"> con la cuenta administrador con el comando python manage.py runserver</w:t>
      </w:r>
    </w:p>
    <w:p w14:paraId="3AA40A71" w14:textId="3DFF54BA" w:rsidR="009E08D5" w:rsidRDefault="009E08D5" w:rsidP="00033046">
      <w:pPr>
        <w:pStyle w:val="Tokio"/>
        <w:rPr>
          <w:rStyle w:val="TokioCar"/>
        </w:rPr>
      </w:pPr>
      <w:r w:rsidRPr="009E08D5">
        <w:rPr>
          <w:rStyle w:val="TokioCar"/>
        </w:rPr>
        <w:drawing>
          <wp:inline distT="0" distB="0" distL="0" distR="0" wp14:anchorId="07622716" wp14:editId="29AD05E6">
            <wp:extent cx="4944165" cy="1790950"/>
            <wp:effectExtent l="0" t="0" r="8890" b="0"/>
            <wp:docPr id="593048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48913" name="Imagen 1" descr="Texto&#10;&#10;El contenido generado por IA puede ser incorrecto."/>
                    <pic:cNvPicPr/>
                  </pic:nvPicPr>
                  <pic:blipFill>
                    <a:blip r:embed="rId37"/>
                    <a:stretch>
                      <a:fillRect/>
                    </a:stretch>
                  </pic:blipFill>
                  <pic:spPr>
                    <a:xfrm>
                      <a:off x="0" y="0"/>
                      <a:ext cx="4944165" cy="1790950"/>
                    </a:xfrm>
                    <a:prstGeom prst="rect">
                      <a:avLst/>
                    </a:prstGeom>
                  </pic:spPr>
                </pic:pic>
              </a:graphicData>
            </a:graphic>
          </wp:inline>
        </w:drawing>
      </w:r>
    </w:p>
    <w:p w14:paraId="58E7A5B6" w14:textId="21918623" w:rsidR="009E08D5" w:rsidRDefault="009E08D5" w:rsidP="00033046">
      <w:pPr>
        <w:pStyle w:val="Tokio"/>
        <w:rPr>
          <w:rStyle w:val="TokioCar"/>
        </w:rPr>
      </w:pPr>
      <w:r w:rsidRPr="009E08D5">
        <w:rPr>
          <w:rStyle w:val="TokioCar"/>
        </w:rPr>
        <w:drawing>
          <wp:inline distT="0" distB="0" distL="0" distR="0" wp14:anchorId="66D3B518" wp14:editId="7FFE5203">
            <wp:extent cx="5670550" cy="2729865"/>
            <wp:effectExtent l="0" t="0" r="6350" b="0"/>
            <wp:docPr id="211718440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84404" name="Imagen 1" descr="Interfaz de usuario gráfica, Texto, Aplicación, Correo electrónico&#10;&#10;El contenido generado por IA puede ser incorrecto."/>
                    <pic:cNvPicPr/>
                  </pic:nvPicPr>
                  <pic:blipFill>
                    <a:blip r:embed="rId38"/>
                    <a:stretch>
                      <a:fillRect/>
                    </a:stretch>
                  </pic:blipFill>
                  <pic:spPr>
                    <a:xfrm>
                      <a:off x="0" y="0"/>
                      <a:ext cx="5670550" cy="2729865"/>
                    </a:xfrm>
                    <a:prstGeom prst="rect">
                      <a:avLst/>
                    </a:prstGeom>
                  </pic:spPr>
                </pic:pic>
              </a:graphicData>
            </a:graphic>
          </wp:inline>
        </w:drawing>
      </w:r>
    </w:p>
    <w:p w14:paraId="758EDDFE" w14:textId="77777777" w:rsidR="009E08D5" w:rsidRDefault="009E08D5">
      <w:pPr>
        <w:rPr>
          <w:rStyle w:val="TokioCar"/>
        </w:rPr>
      </w:pPr>
      <w:r>
        <w:rPr>
          <w:rStyle w:val="TokioCar"/>
        </w:rPr>
        <w:br w:type="page"/>
      </w:r>
    </w:p>
    <w:p w14:paraId="283FA34A" w14:textId="3FBFB684" w:rsidR="009E08D5" w:rsidRDefault="009E08D5">
      <w:pPr>
        <w:rPr>
          <w:rStyle w:val="TokioCar"/>
        </w:rPr>
      </w:pPr>
      <w:r>
        <w:rPr>
          <w:rStyle w:val="TokioCar"/>
        </w:rPr>
        <w:lastRenderedPageBreak/>
        <w:t>Nos vamos a la zona de administrador y aquí podemos ver las tablas del proyecto. Vamos a añadir datos en tres. Levels, Videogames y Players.</w:t>
      </w:r>
    </w:p>
    <w:p w14:paraId="12D6AA3B" w14:textId="504D6230" w:rsidR="009E08D5" w:rsidRDefault="009E08D5" w:rsidP="009E08D5">
      <w:pPr>
        <w:jc w:val="center"/>
        <w:rPr>
          <w:rStyle w:val="TokioCar"/>
        </w:rPr>
      </w:pPr>
      <w:r w:rsidRPr="009E08D5">
        <w:rPr>
          <w:rStyle w:val="TokioCar"/>
        </w:rPr>
        <w:drawing>
          <wp:inline distT="0" distB="0" distL="0" distR="0" wp14:anchorId="43BCB397" wp14:editId="0773D922">
            <wp:extent cx="4000500" cy="3446343"/>
            <wp:effectExtent l="0" t="0" r="0" b="1905"/>
            <wp:docPr id="6150481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01197" name="Imagen 1" descr="Captura de pantalla de computadora&#10;&#10;El contenido generado por IA puede ser incorrecto."/>
                    <pic:cNvPicPr/>
                  </pic:nvPicPr>
                  <pic:blipFill>
                    <a:blip r:embed="rId39"/>
                    <a:stretch>
                      <a:fillRect/>
                    </a:stretch>
                  </pic:blipFill>
                  <pic:spPr>
                    <a:xfrm>
                      <a:off x="0" y="0"/>
                      <a:ext cx="4001964" cy="3447604"/>
                    </a:xfrm>
                    <a:prstGeom prst="rect">
                      <a:avLst/>
                    </a:prstGeom>
                  </pic:spPr>
                </pic:pic>
              </a:graphicData>
            </a:graphic>
          </wp:inline>
        </w:drawing>
      </w:r>
    </w:p>
    <w:p w14:paraId="4DBB435B" w14:textId="251AF1BB" w:rsidR="009E08D5" w:rsidRDefault="009E08D5">
      <w:pPr>
        <w:rPr>
          <w:rStyle w:val="TokioCar"/>
        </w:rPr>
      </w:pPr>
      <w:r>
        <w:rPr>
          <w:rStyle w:val="TokioCar"/>
        </w:rPr>
        <w:t>Empezamos con Levels introduciremos los diferentes niveles que diferenciaran a los jugadores y la dificultad de los torneos dándole al botón de add:</w:t>
      </w:r>
    </w:p>
    <w:p w14:paraId="4092CBD2" w14:textId="77777777" w:rsidR="001C60BA" w:rsidRDefault="001C60BA" w:rsidP="001C60BA">
      <w:pPr>
        <w:jc w:val="center"/>
        <w:rPr>
          <w:rStyle w:val="TokioCar"/>
        </w:rPr>
      </w:pPr>
      <w:r w:rsidRPr="001C60BA">
        <w:rPr>
          <w:rStyle w:val="TokioCar"/>
        </w:rPr>
        <w:drawing>
          <wp:inline distT="0" distB="0" distL="0" distR="0" wp14:anchorId="764E9A17" wp14:editId="42A25B68">
            <wp:extent cx="3009900" cy="3153148"/>
            <wp:effectExtent l="0" t="0" r="0" b="9525"/>
            <wp:docPr id="38897897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8975" name="Imagen 1" descr="Captura de pantalla de un celular&#10;&#10;El contenido generado por IA puede ser incorrecto."/>
                    <pic:cNvPicPr/>
                  </pic:nvPicPr>
                  <pic:blipFill>
                    <a:blip r:embed="rId40"/>
                    <a:stretch>
                      <a:fillRect/>
                    </a:stretch>
                  </pic:blipFill>
                  <pic:spPr>
                    <a:xfrm>
                      <a:off x="0" y="0"/>
                      <a:ext cx="3017616" cy="3161231"/>
                    </a:xfrm>
                    <a:prstGeom prst="rect">
                      <a:avLst/>
                    </a:prstGeom>
                  </pic:spPr>
                </pic:pic>
              </a:graphicData>
            </a:graphic>
          </wp:inline>
        </w:drawing>
      </w:r>
    </w:p>
    <w:p w14:paraId="06ECA347" w14:textId="3285E0CF" w:rsidR="001C60BA" w:rsidRDefault="001C60BA" w:rsidP="001C60BA">
      <w:pPr>
        <w:jc w:val="both"/>
        <w:rPr>
          <w:rStyle w:val="TokioCar"/>
        </w:rPr>
      </w:pPr>
      <w:r>
        <w:rPr>
          <w:rStyle w:val="TokioCar"/>
        </w:rPr>
        <w:lastRenderedPageBreak/>
        <w:t>La siguiente tabla que vamos a introducir datos es en la tabla Players. Vamos a crear un usuario llamado “no_winner” con el objetivo de que es un usuario vacío que se usara para crear los torneos e indicar el estado de empate en los resultados de los juegos</w:t>
      </w:r>
    </w:p>
    <w:p w14:paraId="10D3F206" w14:textId="77777777" w:rsidR="001C60BA" w:rsidRDefault="001C60BA" w:rsidP="001C60BA">
      <w:pPr>
        <w:jc w:val="both"/>
        <w:rPr>
          <w:rStyle w:val="TokioCar"/>
        </w:rPr>
      </w:pPr>
      <w:r w:rsidRPr="001C60BA">
        <w:rPr>
          <w:rStyle w:val="TokioCar"/>
        </w:rPr>
        <w:drawing>
          <wp:inline distT="0" distB="0" distL="0" distR="0" wp14:anchorId="1819ED28" wp14:editId="65996D0F">
            <wp:extent cx="5670550" cy="5589270"/>
            <wp:effectExtent l="0" t="0" r="6350" b="0"/>
            <wp:docPr id="145133899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38990" name="Imagen 1" descr="Captura de pantalla de computadora&#10;&#10;El contenido generado por IA puede ser incorrecto."/>
                    <pic:cNvPicPr/>
                  </pic:nvPicPr>
                  <pic:blipFill>
                    <a:blip r:embed="rId41"/>
                    <a:stretch>
                      <a:fillRect/>
                    </a:stretch>
                  </pic:blipFill>
                  <pic:spPr>
                    <a:xfrm>
                      <a:off x="0" y="0"/>
                      <a:ext cx="5670550" cy="5589270"/>
                    </a:xfrm>
                    <a:prstGeom prst="rect">
                      <a:avLst/>
                    </a:prstGeom>
                  </pic:spPr>
                </pic:pic>
              </a:graphicData>
            </a:graphic>
          </wp:inline>
        </w:drawing>
      </w:r>
    </w:p>
    <w:p w14:paraId="41773E43" w14:textId="77777777" w:rsidR="001C60BA" w:rsidRDefault="001C60BA">
      <w:pPr>
        <w:rPr>
          <w:rStyle w:val="TokioCar"/>
        </w:rPr>
      </w:pPr>
      <w:r>
        <w:rPr>
          <w:rStyle w:val="TokioCar"/>
        </w:rPr>
        <w:br w:type="page"/>
      </w:r>
    </w:p>
    <w:p w14:paraId="60B87FEC" w14:textId="1392FE2B" w:rsidR="001C60BA" w:rsidRDefault="001C60BA" w:rsidP="001C60BA">
      <w:pPr>
        <w:jc w:val="both"/>
        <w:rPr>
          <w:rStyle w:val="TokioCar"/>
        </w:rPr>
      </w:pPr>
      <w:r>
        <w:rPr>
          <w:rStyle w:val="TokioCar"/>
        </w:rPr>
        <w:lastRenderedPageBreak/>
        <w:t>La última tabla es Video Games que añadiremos los juegos que se van a usar para los torneos:</w:t>
      </w:r>
    </w:p>
    <w:p w14:paraId="4564BC91" w14:textId="77777777" w:rsidR="001C60BA" w:rsidRDefault="001C60BA" w:rsidP="001C60BA">
      <w:pPr>
        <w:jc w:val="both"/>
        <w:rPr>
          <w:rStyle w:val="TokioCar"/>
        </w:rPr>
      </w:pPr>
      <w:r w:rsidRPr="001C60BA">
        <w:rPr>
          <w:rStyle w:val="TokioCar"/>
        </w:rPr>
        <w:drawing>
          <wp:inline distT="0" distB="0" distL="0" distR="0" wp14:anchorId="4B99B45F" wp14:editId="0CDF49B3">
            <wp:extent cx="5670550" cy="3451860"/>
            <wp:effectExtent l="0" t="0" r="6350" b="0"/>
            <wp:docPr id="143858430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84309" name="Imagen 1" descr="Captura de pantalla de un celular&#10;&#10;El contenido generado por IA puede ser incorrecto."/>
                    <pic:cNvPicPr/>
                  </pic:nvPicPr>
                  <pic:blipFill>
                    <a:blip r:embed="rId42"/>
                    <a:stretch>
                      <a:fillRect/>
                    </a:stretch>
                  </pic:blipFill>
                  <pic:spPr>
                    <a:xfrm>
                      <a:off x="0" y="0"/>
                      <a:ext cx="5670550" cy="3451860"/>
                    </a:xfrm>
                    <a:prstGeom prst="rect">
                      <a:avLst/>
                    </a:prstGeom>
                  </pic:spPr>
                </pic:pic>
              </a:graphicData>
            </a:graphic>
          </wp:inline>
        </w:drawing>
      </w:r>
      <w:bookmarkStart w:id="10" w:name="_Toc193121963"/>
    </w:p>
    <w:p w14:paraId="382CF262" w14:textId="20680139" w:rsidR="001C60BA" w:rsidRDefault="001C60BA" w:rsidP="001C60BA">
      <w:pPr>
        <w:jc w:val="both"/>
        <w:rPr>
          <w:rStyle w:val="TokioCar"/>
        </w:rPr>
      </w:pPr>
      <w:r>
        <w:rPr>
          <w:rStyle w:val="TokioCar"/>
        </w:rPr>
        <w:t>Así tendríamos todo el proyecto preparado para funcionar</w:t>
      </w:r>
    </w:p>
    <w:p w14:paraId="768D7EA7" w14:textId="2258D80A" w:rsidR="00B135BD" w:rsidRPr="001C60BA" w:rsidRDefault="00B135BD" w:rsidP="001C60BA">
      <w:pPr>
        <w:pStyle w:val="Ttulo3"/>
        <w:rPr>
          <w:rStyle w:val="TokioCar"/>
          <w:sz w:val="22"/>
          <w:szCs w:val="22"/>
        </w:rPr>
      </w:pPr>
      <w:r>
        <w:rPr>
          <w:rStyle w:val="TokioCar"/>
          <w:b/>
          <w:bCs/>
          <w:sz w:val="28"/>
          <w:szCs w:val="28"/>
        </w:rPr>
        <w:t>Comandos Django</w:t>
      </w:r>
      <w:bookmarkEnd w:id="10"/>
    </w:p>
    <w:p w14:paraId="61E3A66E" w14:textId="2C182E42" w:rsidR="00B135BD" w:rsidRDefault="00B135BD" w:rsidP="00033046">
      <w:pPr>
        <w:pStyle w:val="Tokio"/>
        <w:rPr>
          <w:rStyle w:val="TokioCar"/>
        </w:rPr>
      </w:pPr>
      <w:r>
        <w:rPr>
          <w:rStyle w:val="TokioCar"/>
        </w:rPr>
        <w:t>Los comandos que vas a necesitar saber para poder usar el proyecto son los siguientes</w:t>
      </w:r>
      <w:r w:rsidR="009F3D27">
        <w:rPr>
          <w:rStyle w:val="TokioCar"/>
        </w:rPr>
        <w:t>:</w:t>
      </w:r>
    </w:p>
    <w:p w14:paraId="18AC216F" w14:textId="666F73AA" w:rsidR="009F3D27" w:rsidRDefault="009F3D27" w:rsidP="009F3D27">
      <w:pPr>
        <w:pStyle w:val="Tokio"/>
        <w:numPr>
          <w:ilvl w:val="0"/>
          <w:numId w:val="18"/>
        </w:numPr>
        <w:rPr>
          <w:rStyle w:val="TokioCar"/>
        </w:rPr>
      </w:pPr>
      <w:r>
        <w:rPr>
          <w:rStyle w:val="TokioCar"/>
        </w:rPr>
        <w:t>python</w:t>
      </w:r>
      <w:r w:rsidRPr="009F3D27">
        <w:rPr>
          <w:rStyle w:val="TokioCar"/>
        </w:rPr>
        <w:t xml:space="preserve"> manage.py runserver: Este coma</w:t>
      </w:r>
      <w:r>
        <w:rPr>
          <w:rStyle w:val="TokioCar"/>
        </w:rPr>
        <w:t>ndo te permite arrancar el servidor y empezar a funcionar</w:t>
      </w:r>
    </w:p>
    <w:p w14:paraId="2DF85DBC" w14:textId="56D1C436" w:rsidR="009F3D27" w:rsidRDefault="009F3D27" w:rsidP="009F3D27">
      <w:pPr>
        <w:pStyle w:val="Tokio"/>
        <w:numPr>
          <w:ilvl w:val="0"/>
          <w:numId w:val="18"/>
        </w:numPr>
        <w:rPr>
          <w:rStyle w:val="TokioCar"/>
        </w:rPr>
      </w:pPr>
      <w:r w:rsidRPr="009F3D27">
        <w:rPr>
          <w:rStyle w:val="TokioCar"/>
        </w:rPr>
        <w:t>python manage.py createsuperuser: Este coma</w:t>
      </w:r>
      <w:r>
        <w:rPr>
          <w:rStyle w:val="TokioCar"/>
        </w:rPr>
        <w:t>ndo te permite crear un usuario administrador para acceder a la BBDD</w:t>
      </w:r>
    </w:p>
    <w:p w14:paraId="5117D47D" w14:textId="75DC19AB" w:rsidR="009F3D27" w:rsidRDefault="009F3D27" w:rsidP="009F3D27">
      <w:pPr>
        <w:pStyle w:val="Tokio"/>
        <w:numPr>
          <w:ilvl w:val="0"/>
          <w:numId w:val="18"/>
        </w:numPr>
        <w:rPr>
          <w:rStyle w:val="TokioCar"/>
        </w:rPr>
      </w:pPr>
      <w:r w:rsidRPr="009F3D27">
        <w:rPr>
          <w:rStyle w:val="TokioCar"/>
        </w:rPr>
        <w:t xml:space="preserve">python manage.py makemigrations: Este </w:t>
      </w:r>
      <w:r w:rsidR="00613DBA" w:rsidRPr="009F3D27">
        <w:rPr>
          <w:rStyle w:val="TokioCar"/>
        </w:rPr>
        <w:t>comando</w:t>
      </w:r>
      <w:r w:rsidRPr="009F3D27">
        <w:rPr>
          <w:rStyle w:val="TokioCar"/>
        </w:rPr>
        <w:t xml:space="preserve"> en e</w:t>
      </w:r>
      <w:r>
        <w:rPr>
          <w:rStyle w:val="TokioCar"/>
        </w:rPr>
        <w:t>l caso de que modifiques la BBDD es para guardar los datos en una nueva migración</w:t>
      </w:r>
    </w:p>
    <w:p w14:paraId="6311C1C2" w14:textId="1EA8B715" w:rsidR="00B135BD" w:rsidRDefault="009F3D27" w:rsidP="00033046">
      <w:pPr>
        <w:pStyle w:val="Tokio"/>
        <w:numPr>
          <w:ilvl w:val="0"/>
          <w:numId w:val="18"/>
        </w:numPr>
        <w:rPr>
          <w:rStyle w:val="TokioCar"/>
        </w:rPr>
      </w:pPr>
      <w:r w:rsidRPr="009F3D27">
        <w:rPr>
          <w:rStyle w:val="TokioCar"/>
        </w:rPr>
        <w:t>python manage.py migrate: Este coma</w:t>
      </w:r>
      <w:r>
        <w:rPr>
          <w:rStyle w:val="TokioCar"/>
        </w:rPr>
        <w:t>ndo aplica todos los cambios almacenados en las migrations y los aplica a la BBDD</w:t>
      </w:r>
    </w:p>
    <w:p w14:paraId="4DA1C224" w14:textId="7C87A7EB" w:rsidR="00677516" w:rsidRPr="009F3D27" w:rsidRDefault="00677516" w:rsidP="00677516">
      <w:pPr>
        <w:rPr>
          <w:rStyle w:val="TokioCar"/>
        </w:rPr>
      </w:pPr>
      <w:r>
        <w:rPr>
          <w:rStyle w:val="TokioCar"/>
        </w:rPr>
        <w:br w:type="page"/>
      </w:r>
    </w:p>
    <w:p w14:paraId="12A817EA" w14:textId="77777777" w:rsidR="00AA0788" w:rsidRDefault="00AA0788" w:rsidP="007C2D02">
      <w:pPr>
        <w:pStyle w:val="Tokio"/>
        <w:jc w:val="both"/>
        <w:outlineLvl w:val="1"/>
        <w:rPr>
          <w:rStyle w:val="TokioCar"/>
          <w:rFonts w:ascii="Circular Std Black" w:hAnsi="Circular Std Black" w:cs="Circular Std Black"/>
          <w:b/>
          <w:color w:val="000F9F"/>
          <w:sz w:val="32"/>
        </w:rPr>
      </w:pPr>
      <w:bookmarkStart w:id="11" w:name="_Toc193121964"/>
      <w:r>
        <w:rPr>
          <w:rStyle w:val="TokioCar"/>
          <w:rFonts w:ascii="Circular Std Black" w:hAnsi="Circular Std Black" w:cs="Circular Std Black"/>
          <w:b/>
          <w:color w:val="000F9F"/>
          <w:sz w:val="32"/>
        </w:rPr>
        <w:lastRenderedPageBreak/>
        <w:t>CONCLUSIONES</w:t>
      </w:r>
      <w:bookmarkEnd w:id="11"/>
    </w:p>
    <w:p w14:paraId="55AA3609" w14:textId="611826CE" w:rsidR="00AA0788" w:rsidRDefault="006958CA" w:rsidP="006958CA">
      <w:pPr>
        <w:pStyle w:val="Tokio"/>
        <w:rPr>
          <w:rStyle w:val="TokioCar"/>
          <w:b/>
          <w:bCs/>
          <w:sz w:val="28"/>
          <w:szCs w:val="28"/>
        </w:rPr>
      </w:pPr>
      <w:r>
        <w:rPr>
          <w:rStyle w:val="TokioCar"/>
          <w:b/>
          <w:bCs/>
          <w:sz w:val="28"/>
          <w:szCs w:val="28"/>
        </w:rPr>
        <w:t>Conclusiones Generales</w:t>
      </w:r>
    </w:p>
    <w:p w14:paraId="60CB11B7" w14:textId="3511BF51" w:rsidR="006958CA" w:rsidRPr="006958CA" w:rsidRDefault="00613DBA" w:rsidP="006958CA">
      <w:pPr>
        <w:pStyle w:val="Tokio"/>
        <w:rPr>
          <w:rStyle w:val="TokioCar"/>
        </w:rPr>
      </w:pPr>
      <w:r>
        <w:rPr>
          <w:rStyle w:val="TokioCar"/>
        </w:rPr>
        <w:t>Ha sido un proyecto interesante tanto por su dificultad como el uso por primera vez de Python para un proyecto de estas carac</w:t>
      </w:r>
      <w:r>
        <w:t>terísticas</w:t>
      </w:r>
      <w:r>
        <w:rPr>
          <w:rStyle w:val="TokioCar"/>
        </w:rPr>
        <w:t xml:space="preserve">. Las mayores complejidades de este proyecto han sido tanto la composición de las tablas de la BBDD y la creación del sistema para poder registrar los partidos de los jugadores. Estas dificultades </w:t>
      </w:r>
      <w:r w:rsidR="00677516">
        <w:rPr>
          <w:rStyle w:val="TokioCar"/>
        </w:rPr>
        <w:t>me han permitido</w:t>
      </w:r>
      <w:r>
        <w:rPr>
          <w:rStyle w:val="TokioCar"/>
        </w:rPr>
        <w:t xml:space="preserve"> aprender nuevas cosas y desarrollarme como programador de Python. </w:t>
      </w:r>
    </w:p>
    <w:p w14:paraId="66643294" w14:textId="1F16F249" w:rsidR="006958CA" w:rsidRDefault="006958CA" w:rsidP="006958CA">
      <w:pPr>
        <w:pStyle w:val="Tokio"/>
        <w:rPr>
          <w:rStyle w:val="TokioCar"/>
          <w:b/>
          <w:bCs/>
          <w:sz w:val="28"/>
          <w:szCs w:val="28"/>
        </w:rPr>
      </w:pPr>
      <w:r>
        <w:rPr>
          <w:rStyle w:val="TokioCar"/>
          <w:b/>
          <w:bCs/>
          <w:sz w:val="28"/>
          <w:szCs w:val="28"/>
        </w:rPr>
        <w:t>Aprendizajes y experiencias adquiridas</w:t>
      </w:r>
    </w:p>
    <w:p w14:paraId="6E12893A" w14:textId="2379EDF9" w:rsidR="00677516" w:rsidRDefault="00677516" w:rsidP="006958CA">
      <w:pPr>
        <w:pStyle w:val="Tokio"/>
        <w:rPr>
          <w:rStyle w:val="TokioCar"/>
        </w:rPr>
      </w:pPr>
      <w:r>
        <w:rPr>
          <w:rStyle w:val="TokioCar"/>
        </w:rPr>
        <w:t xml:space="preserve">Los puntos </w:t>
      </w:r>
      <w:r w:rsidR="00F757E5">
        <w:rPr>
          <w:rStyle w:val="TokioCar"/>
        </w:rPr>
        <w:t>más</w:t>
      </w:r>
      <w:r>
        <w:rPr>
          <w:rStyle w:val="TokioCar"/>
        </w:rPr>
        <w:t xml:space="preserve"> importantes que he aprendido con este proyecto son los siguientes:</w:t>
      </w:r>
    </w:p>
    <w:p w14:paraId="4D725895" w14:textId="6FB7373C" w:rsidR="00677516" w:rsidRDefault="00677516" w:rsidP="00677516">
      <w:pPr>
        <w:pStyle w:val="Tokio"/>
        <w:numPr>
          <w:ilvl w:val="0"/>
          <w:numId w:val="19"/>
        </w:numPr>
        <w:rPr>
          <w:rStyle w:val="TokioCar"/>
        </w:rPr>
      </w:pPr>
      <w:r>
        <w:rPr>
          <w:rStyle w:val="TokioCar"/>
          <w:b/>
          <w:bCs/>
        </w:rPr>
        <w:t xml:space="preserve">Uso de Django: </w:t>
      </w:r>
      <w:r>
        <w:rPr>
          <w:rStyle w:val="TokioCar"/>
        </w:rPr>
        <w:t>He aprendido a usar y programar en este framework de Django.</w:t>
      </w:r>
    </w:p>
    <w:p w14:paraId="34E65834" w14:textId="67E84CE2" w:rsidR="00677516" w:rsidRDefault="00677516" w:rsidP="00677516">
      <w:pPr>
        <w:pStyle w:val="Tokio"/>
        <w:numPr>
          <w:ilvl w:val="0"/>
          <w:numId w:val="19"/>
        </w:numPr>
        <w:rPr>
          <w:rStyle w:val="TokioCar"/>
        </w:rPr>
      </w:pPr>
      <w:r>
        <w:rPr>
          <w:rStyle w:val="TokioCar"/>
          <w:b/>
          <w:bCs/>
        </w:rPr>
        <w:t xml:space="preserve">Uso de HTML twig: </w:t>
      </w:r>
      <w:r>
        <w:rPr>
          <w:rStyle w:val="TokioCar"/>
        </w:rPr>
        <w:t>Primera vez que creo un proyecto donde puedes meter condiciones que, si se cumplen o no, modifican la vista del usuario.</w:t>
      </w:r>
    </w:p>
    <w:p w14:paraId="0CEEEF96" w14:textId="6B9B6A84" w:rsidR="00677516" w:rsidRDefault="00677516" w:rsidP="00677516">
      <w:pPr>
        <w:pStyle w:val="Tokio"/>
        <w:numPr>
          <w:ilvl w:val="0"/>
          <w:numId w:val="19"/>
        </w:numPr>
      </w:pPr>
      <w:r>
        <w:rPr>
          <w:rStyle w:val="TokioCar"/>
          <w:b/>
          <w:bCs/>
        </w:rPr>
        <w:t xml:space="preserve">Búsqueda de Información: </w:t>
      </w:r>
      <w:r>
        <w:t>Debido a mi desconocimiento con este framework, tras pasar veces con un estrés alto debido a mi desconocimiento aprendes a manejar la información que necesitas y filtras cual es la información que te sirve más para el proyecto.</w:t>
      </w:r>
    </w:p>
    <w:p w14:paraId="21FA5088" w14:textId="760C7AD8" w:rsidR="00677516" w:rsidRPr="00677516" w:rsidRDefault="00677516" w:rsidP="00677516">
      <w:pPr>
        <w:rPr>
          <w:rStyle w:val="TokioCar"/>
        </w:rPr>
      </w:pPr>
      <w:r>
        <w:rPr>
          <w:rStyle w:val="TokioCar"/>
        </w:rPr>
        <w:br w:type="page"/>
      </w:r>
    </w:p>
    <w:p w14:paraId="1BDD59F7" w14:textId="60D728F8" w:rsidR="007C2D02" w:rsidRDefault="00AA0788" w:rsidP="007C2D02">
      <w:pPr>
        <w:pStyle w:val="Tokio"/>
        <w:jc w:val="both"/>
        <w:outlineLvl w:val="1"/>
        <w:rPr>
          <w:rStyle w:val="TokioCar"/>
          <w:rFonts w:ascii="Circular Std Black" w:hAnsi="Circular Std Black" w:cs="Circular Std Black"/>
          <w:b/>
          <w:color w:val="000F9F"/>
          <w:sz w:val="32"/>
        </w:rPr>
      </w:pPr>
      <w:bookmarkStart w:id="12" w:name="_Toc193121965"/>
      <w:r>
        <w:rPr>
          <w:rStyle w:val="TokioCar"/>
          <w:rFonts w:ascii="Circular Std Black" w:hAnsi="Circular Std Black" w:cs="Circular Std Black"/>
          <w:b/>
          <w:color w:val="000F9F"/>
          <w:sz w:val="32"/>
        </w:rPr>
        <w:lastRenderedPageBreak/>
        <w:t>EVOLUTIVOS DEL PROYECTO</w:t>
      </w:r>
      <w:bookmarkEnd w:id="12"/>
    </w:p>
    <w:p w14:paraId="1D41E4B3" w14:textId="77777777" w:rsidR="00E70C74" w:rsidRDefault="00677516" w:rsidP="00677516">
      <w:pPr>
        <w:pStyle w:val="Tokio"/>
      </w:pPr>
      <w:r>
        <w:t xml:space="preserve">Las mejoras </w:t>
      </w:r>
      <w:r w:rsidR="00E70C74">
        <w:t>que se pueden implementar a futuro en este proyecto son los siguientes:</w:t>
      </w:r>
    </w:p>
    <w:p w14:paraId="3F2206DD" w14:textId="0FB6F122" w:rsidR="00E70C74" w:rsidRDefault="00E70C74" w:rsidP="00E70C74">
      <w:pPr>
        <w:pStyle w:val="Tokio"/>
        <w:numPr>
          <w:ilvl w:val="0"/>
          <w:numId w:val="20"/>
        </w:numPr>
      </w:pPr>
      <w:r>
        <w:rPr>
          <w:b/>
          <w:bCs/>
        </w:rPr>
        <w:t xml:space="preserve">Mejora de diseño gráfico: </w:t>
      </w:r>
      <w:r>
        <w:t xml:space="preserve"> Diseño gráfico pobre y poco llamativo.</w:t>
      </w:r>
    </w:p>
    <w:p w14:paraId="22DEB683" w14:textId="77777777" w:rsidR="00E70C74" w:rsidRDefault="00E70C74" w:rsidP="00E70C74">
      <w:pPr>
        <w:pStyle w:val="Tokio"/>
        <w:numPr>
          <w:ilvl w:val="0"/>
          <w:numId w:val="20"/>
        </w:numPr>
      </w:pPr>
      <w:r>
        <w:rPr>
          <w:b/>
          <w:bCs/>
        </w:rPr>
        <w:t xml:space="preserve">Mejora en el sistema de reporte: </w:t>
      </w:r>
      <w:r>
        <w:t>Mejorar el sistema de reporte de los resultados de los jugadores y como le llega al gestor del proyecto</w:t>
      </w:r>
    </w:p>
    <w:p w14:paraId="6FE5E0AE" w14:textId="7D717419" w:rsidR="00EB4E44" w:rsidRDefault="00E70C74" w:rsidP="00E70C74">
      <w:pPr>
        <w:pStyle w:val="Tokio"/>
        <w:numPr>
          <w:ilvl w:val="0"/>
          <w:numId w:val="20"/>
        </w:numPr>
      </w:pPr>
      <w:r>
        <w:rPr>
          <w:b/>
          <w:bCs/>
        </w:rPr>
        <w:t>Mejora de la creación de cuentas gestoras de proyectos:</w:t>
      </w:r>
      <w:r>
        <w:t xml:space="preserve"> Ahora se usa a las cuentas con privilegios como cuentas que tengan los permisos para crear los proyectos.</w:t>
      </w:r>
    </w:p>
    <w:p w14:paraId="377BEDA5" w14:textId="64641281" w:rsidR="00E70C74" w:rsidRPr="00677516" w:rsidRDefault="00E70C74" w:rsidP="00E70C74">
      <w:pPr>
        <w:pStyle w:val="Tokio"/>
        <w:numPr>
          <w:ilvl w:val="0"/>
          <w:numId w:val="20"/>
        </w:numPr>
      </w:pPr>
      <w:r>
        <w:rPr>
          <w:b/>
          <w:bCs/>
        </w:rPr>
        <w:t>Implementación de actualizado automático:</w:t>
      </w:r>
      <w:r>
        <w:t xml:space="preserve"> Mejer un sistema que actualice la información de manera automática cuando un jugado envíe un reporte sin problemas.</w:t>
      </w:r>
    </w:p>
    <w:sectPr w:rsidR="00E70C74" w:rsidRPr="00677516" w:rsidSect="00B354D4">
      <w:headerReference w:type="default" r:id="rId43"/>
      <w:footerReference w:type="default" r:id="rId44"/>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4FF02" w14:textId="77777777" w:rsidR="00802212" w:rsidRDefault="00802212" w:rsidP="00495C7F">
      <w:pPr>
        <w:spacing w:after="0" w:line="240" w:lineRule="auto"/>
      </w:pPr>
      <w:r>
        <w:separator/>
      </w:r>
    </w:p>
  </w:endnote>
  <w:endnote w:type="continuationSeparator" w:id="0">
    <w:p w14:paraId="7778B2A4" w14:textId="77777777" w:rsidR="00802212" w:rsidRDefault="00802212"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altName w:val="Titillium Web"/>
    <w:charset w:val="00"/>
    <w:family w:val="auto"/>
    <w:pitch w:val="variable"/>
    <w:sig w:usb0="00000007" w:usb1="00000001" w:usb2="00000000" w:usb3="00000000" w:csb0="00000093" w:csb1="00000000"/>
  </w:font>
  <w:font w:name="Circular Std Black">
    <w:altName w:val="Arial Black"/>
    <w:panose1 w:val="00000000000000000000"/>
    <w:charset w:val="00"/>
    <w:family w:val="swiss"/>
    <w:notTrueType/>
    <w:pitch w:val="variable"/>
    <w:sig w:usb0="8000002F" w:usb1="5000E47B" w:usb2="0000000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27419"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63D6101E" wp14:editId="26352B23">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4808A3">
      <w:rPr>
        <w:rStyle w:val="A7"/>
        <w:b w:val="0"/>
        <w:bCs w:val="0"/>
      </w:rPr>
      <w:t>PYTHON</w:t>
    </w:r>
  </w:p>
  <w:p w14:paraId="7F7CAEC2" w14:textId="3A08B381"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r w:rsidR="00B268D3">
      <w:rPr>
        <w:rStyle w:val="A7"/>
        <w:rFonts w:ascii="Circular Std Black" w:hAnsi="Circular Std Black" w:cs="Circular Std Black"/>
      </w:rPr>
      <w:t xml:space="preserve">. </w:t>
    </w:r>
    <w:r w:rsidR="0030264A">
      <w:rPr>
        <w:rStyle w:val="A7"/>
        <w:rFonts w:ascii="Circular Std Black" w:hAnsi="Circular Std Black" w:cs="Circular Std Black"/>
      </w:rPr>
      <w:t>Battle Zone</w:t>
    </w:r>
  </w:p>
  <w:p w14:paraId="4BBE9140" w14:textId="68D7238E" w:rsidR="006A72AC" w:rsidRPr="006A72AC" w:rsidRDefault="006A72AC" w:rsidP="00495C7F">
    <w:pPr>
      <w:pStyle w:val="Piedepgina"/>
      <w:rPr>
        <w:rFonts w:ascii="Circular Std Black" w:hAnsi="Circular Std Black" w:cs="Circular Std Black"/>
        <w:b/>
        <w:bCs/>
        <w:color w:val="000C9D"/>
        <w:sz w:val="20"/>
        <w:szCs w:val="20"/>
      </w:rPr>
    </w:pPr>
    <w:r>
      <w:rPr>
        <w:rStyle w:val="A7"/>
        <w:rFonts w:ascii="Circular Std Black" w:hAnsi="Circular Std Black" w:cs="Circular Std Black"/>
      </w:rPr>
      <w:t>Iván Báscones Cubillo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DFBB3" w14:textId="77777777" w:rsidR="00802212" w:rsidRDefault="00802212" w:rsidP="00495C7F">
      <w:pPr>
        <w:spacing w:after="0" w:line="240" w:lineRule="auto"/>
      </w:pPr>
      <w:r>
        <w:separator/>
      </w:r>
    </w:p>
  </w:footnote>
  <w:footnote w:type="continuationSeparator" w:id="0">
    <w:p w14:paraId="30757495" w14:textId="77777777" w:rsidR="00802212" w:rsidRDefault="00802212"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21B4D"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2237C865" wp14:editId="510F8044">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5AB885AC" wp14:editId="73ECF092">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B4863"/>
    <w:multiLevelType w:val="hybridMultilevel"/>
    <w:tmpl w:val="A8E04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BC3519"/>
    <w:multiLevelType w:val="hybridMultilevel"/>
    <w:tmpl w:val="8E061C4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267457F2"/>
    <w:multiLevelType w:val="hybridMultilevel"/>
    <w:tmpl w:val="6694A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C95B1A"/>
    <w:multiLevelType w:val="hybridMultilevel"/>
    <w:tmpl w:val="7CD691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BF3FB2"/>
    <w:multiLevelType w:val="hybridMultilevel"/>
    <w:tmpl w:val="87F443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257B71"/>
    <w:multiLevelType w:val="hybridMultilevel"/>
    <w:tmpl w:val="F02C8F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E51737"/>
    <w:multiLevelType w:val="hybridMultilevel"/>
    <w:tmpl w:val="76AAF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1DF149B"/>
    <w:multiLevelType w:val="hybridMultilevel"/>
    <w:tmpl w:val="589255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0353E9"/>
    <w:multiLevelType w:val="hybridMultilevel"/>
    <w:tmpl w:val="A3CC6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9FC70FF"/>
    <w:multiLevelType w:val="hybridMultilevel"/>
    <w:tmpl w:val="62027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DC46666"/>
    <w:multiLevelType w:val="hybridMultilevel"/>
    <w:tmpl w:val="38E639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923C9E"/>
    <w:multiLevelType w:val="hybridMultilevel"/>
    <w:tmpl w:val="619AB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FD52EF"/>
    <w:multiLevelType w:val="hybridMultilevel"/>
    <w:tmpl w:val="58925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9B166A2"/>
    <w:multiLevelType w:val="hybridMultilevel"/>
    <w:tmpl w:val="AE9C226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0320E25"/>
    <w:multiLevelType w:val="hybridMultilevel"/>
    <w:tmpl w:val="626C3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667418"/>
    <w:multiLevelType w:val="hybridMultilevel"/>
    <w:tmpl w:val="31585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E23684"/>
    <w:multiLevelType w:val="hybridMultilevel"/>
    <w:tmpl w:val="5B52F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CA5D63"/>
    <w:multiLevelType w:val="hybridMultilevel"/>
    <w:tmpl w:val="F6C0B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AB2866"/>
    <w:multiLevelType w:val="hybridMultilevel"/>
    <w:tmpl w:val="181AEC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2480775">
    <w:abstractNumId w:val="19"/>
  </w:num>
  <w:num w:numId="2" w16cid:durableId="1366831899">
    <w:abstractNumId w:val="21"/>
  </w:num>
  <w:num w:numId="3" w16cid:durableId="2144425948">
    <w:abstractNumId w:val="1"/>
  </w:num>
  <w:num w:numId="4" w16cid:durableId="1284574073">
    <w:abstractNumId w:val="8"/>
  </w:num>
  <w:num w:numId="5" w16cid:durableId="343870926">
    <w:abstractNumId w:val="7"/>
  </w:num>
  <w:num w:numId="6" w16cid:durableId="1940526986">
    <w:abstractNumId w:val="15"/>
  </w:num>
  <w:num w:numId="7" w16cid:durableId="1453013744">
    <w:abstractNumId w:val="2"/>
  </w:num>
  <w:num w:numId="8" w16cid:durableId="641882789">
    <w:abstractNumId w:val="5"/>
  </w:num>
  <w:num w:numId="9" w16cid:durableId="20769291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4113809">
    <w:abstractNumId w:val="22"/>
  </w:num>
  <w:num w:numId="11" w16cid:durableId="50734410">
    <w:abstractNumId w:val="10"/>
  </w:num>
  <w:num w:numId="12" w16cid:durableId="752704097">
    <w:abstractNumId w:val="0"/>
  </w:num>
  <w:num w:numId="13" w16cid:durableId="1242640860">
    <w:abstractNumId w:val="24"/>
  </w:num>
  <w:num w:numId="14" w16cid:durableId="888959148">
    <w:abstractNumId w:val="13"/>
  </w:num>
  <w:num w:numId="15" w16cid:durableId="587663859">
    <w:abstractNumId w:val="16"/>
  </w:num>
  <w:num w:numId="16" w16cid:durableId="379786330">
    <w:abstractNumId w:val="18"/>
  </w:num>
  <w:num w:numId="17" w16cid:durableId="533079277">
    <w:abstractNumId w:val="12"/>
  </w:num>
  <w:num w:numId="18" w16cid:durableId="1769889921">
    <w:abstractNumId w:val="23"/>
  </w:num>
  <w:num w:numId="19" w16cid:durableId="724530342">
    <w:abstractNumId w:val="11"/>
  </w:num>
  <w:num w:numId="20" w16cid:durableId="1364096133">
    <w:abstractNumId w:val="17"/>
  </w:num>
  <w:num w:numId="21" w16cid:durableId="664826225">
    <w:abstractNumId w:val="14"/>
  </w:num>
  <w:num w:numId="22" w16cid:durableId="1005550039">
    <w:abstractNumId w:val="25"/>
  </w:num>
  <w:num w:numId="23" w16cid:durableId="846793198">
    <w:abstractNumId w:val="4"/>
  </w:num>
  <w:num w:numId="24" w16cid:durableId="403066028">
    <w:abstractNumId w:val="6"/>
  </w:num>
  <w:num w:numId="25" w16cid:durableId="707607989">
    <w:abstractNumId w:val="26"/>
  </w:num>
  <w:num w:numId="26" w16cid:durableId="1927952868">
    <w:abstractNumId w:val="3"/>
  </w:num>
  <w:num w:numId="27" w16cid:durableId="1323308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12E63"/>
    <w:rsid w:val="00033046"/>
    <w:rsid w:val="000441FD"/>
    <w:rsid w:val="0006237E"/>
    <w:rsid w:val="0007312F"/>
    <w:rsid w:val="000778F0"/>
    <w:rsid w:val="0008604E"/>
    <w:rsid w:val="000933C0"/>
    <w:rsid w:val="000B49E9"/>
    <w:rsid w:val="000B6874"/>
    <w:rsid w:val="000C03D0"/>
    <w:rsid w:val="00116094"/>
    <w:rsid w:val="00116E33"/>
    <w:rsid w:val="00144ABC"/>
    <w:rsid w:val="00176705"/>
    <w:rsid w:val="00177F60"/>
    <w:rsid w:val="001C32E4"/>
    <w:rsid w:val="001C60BA"/>
    <w:rsid w:val="001D30BA"/>
    <w:rsid w:val="001D705A"/>
    <w:rsid w:val="002062B1"/>
    <w:rsid w:val="00224E1A"/>
    <w:rsid w:val="002312F2"/>
    <w:rsid w:val="00254C7A"/>
    <w:rsid w:val="002711A6"/>
    <w:rsid w:val="002A61A1"/>
    <w:rsid w:val="002D24D0"/>
    <w:rsid w:val="002F2598"/>
    <w:rsid w:val="0030264A"/>
    <w:rsid w:val="003743DE"/>
    <w:rsid w:val="0038384E"/>
    <w:rsid w:val="003E6F7F"/>
    <w:rsid w:val="00406A7C"/>
    <w:rsid w:val="00443DA3"/>
    <w:rsid w:val="004808A3"/>
    <w:rsid w:val="00495C7F"/>
    <w:rsid w:val="004B76D5"/>
    <w:rsid w:val="004F0C3F"/>
    <w:rsid w:val="00527FA1"/>
    <w:rsid w:val="005561EF"/>
    <w:rsid w:val="00561B7E"/>
    <w:rsid w:val="00582C32"/>
    <w:rsid w:val="00594DA7"/>
    <w:rsid w:val="005E4D20"/>
    <w:rsid w:val="006042E0"/>
    <w:rsid w:val="00613DBA"/>
    <w:rsid w:val="0065422A"/>
    <w:rsid w:val="00676E50"/>
    <w:rsid w:val="00677516"/>
    <w:rsid w:val="006958CA"/>
    <w:rsid w:val="006A0D0D"/>
    <w:rsid w:val="006A419D"/>
    <w:rsid w:val="006A56B5"/>
    <w:rsid w:val="006A72AC"/>
    <w:rsid w:val="006B45DC"/>
    <w:rsid w:val="006D5B6D"/>
    <w:rsid w:val="006F4920"/>
    <w:rsid w:val="006F494B"/>
    <w:rsid w:val="007173FA"/>
    <w:rsid w:val="0072033C"/>
    <w:rsid w:val="00725A47"/>
    <w:rsid w:val="00725E80"/>
    <w:rsid w:val="00733F13"/>
    <w:rsid w:val="007628DF"/>
    <w:rsid w:val="00770747"/>
    <w:rsid w:val="007738EF"/>
    <w:rsid w:val="00793CBE"/>
    <w:rsid w:val="007C2D02"/>
    <w:rsid w:val="007E2EF5"/>
    <w:rsid w:val="00802212"/>
    <w:rsid w:val="00812CC7"/>
    <w:rsid w:val="00845BD3"/>
    <w:rsid w:val="008A6976"/>
    <w:rsid w:val="008B641A"/>
    <w:rsid w:val="008D573D"/>
    <w:rsid w:val="00931517"/>
    <w:rsid w:val="009802B8"/>
    <w:rsid w:val="009A750C"/>
    <w:rsid w:val="009E08D5"/>
    <w:rsid w:val="009F3D27"/>
    <w:rsid w:val="00A000CE"/>
    <w:rsid w:val="00A10C5C"/>
    <w:rsid w:val="00A2123E"/>
    <w:rsid w:val="00A44A81"/>
    <w:rsid w:val="00AA0788"/>
    <w:rsid w:val="00AC73FA"/>
    <w:rsid w:val="00AD20D7"/>
    <w:rsid w:val="00AD4E67"/>
    <w:rsid w:val="00AF2062"/>
    <w:rsid w:val="00B135BD"/>
    <w:rsid w:val="00B268D3"/>
    <w:rsid w:val="00B354D4"/>
    <w:rsid w:val="00B41F76"/>
    <w:rsid w:val="00B4472B"/>
    <w:rsid w:val="00B44A15"/>
    <w:rsid w:val="00B513CB"/>
    <w:rsid w:val="00B82A65"/>
    <w:rsid w:val="00B84FC7"/>
    <w:rsid w:val="00BC0B15"/>
    <w:rsid w:val="00BD3A31"/>
    <w:rsid w:val="00BE7A19"/>
    <w:rsid w:val="00BF5FE5"/>
    <w:rsid w:val="00C27EBE"/>
    <w:rsid w:val="00C31C53"/>
    <w:rsid w:val="00C87920"/>
    <w:rsid w:val="00CF61BC"/>
    <w:rsid w:val="00D17395"/>
    <w:rsid w:val="00D4562D"/>
    <w:rsid w:val="00D71EDC"/>
    <w:rsid w:val="00DA2190"/>
    <w:rsid w:val="00DA4860"/>
    <w:rsid w:val="00DA4E22"/>
    <w:rsid w:val="00DB1185"/>
    <w:rsid w:val="00DC77A1"/>
    <w:rsid w:val="00DD4094"/>
    <w:rsid w:val="00E07DD9"/>
    <w:rsid w:val="00E51DD3"/>
    <w:rsid w:val="00E60D5A"/>
    <w:rsid w:val="00E70C74"/>
    <w:rsid w:val="00E80BE9"/>
    <w:rsid w:val="00EB4E44"/>
    <w:rsid w:val="00EC3F8C"/>
    <w:rsid w:val="00F27767"/>
    <w:rsid w:val="00F444A0"/>
    <w:rsid w:val="00F47375"/>
    <w:rsid w:val="00F56DA1"/>
    <w:rsid w:val="00F65577"/>
    <w:rsid w:val="00F757E5"/>
    <w:rsid w:val="00F91428"/>
    <w:rsid w:val="00FC2C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B13BB"/>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1160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6542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 w:type="character" w:customStyle="1" w:styleId="Ttulo1Car">
    <w:name w:val="Título 1 Car"/>
    <w:basedOn w:val="Fuentedeprrafopredeter"/>
    <w:link w:val="Ttulo1"/>
    <w:uiPriority w:val="9"/>
    <w:rsid w:val="0011609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16094"/>
    <w:pPr>
      <w:outlineLvl w:val="9"/>
    </w:pPr>
    <w:rPr>
      <w:lang w:eastAsia="es-ES"/>
    </w:rPr>
  </w:style>
  <w:style w:type="paragraph" w:styleId="TDC2">
    <w:name w:val="toc 2"/>
    <w:basedOn w:val="Normal"/>
    <w:next w:val="Normal"/>
    <w:autoRedefine/>
    <w:uiPriority w:val="39"/>
    <w:unhideWhenUsed/>
    <w:rsid w:val="00116094"/>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7628DF"/>
    <w:pPr>
      <w:tabs>
        <w:tab w:val="right" w:leader="dot" w:pos="8920"/>
      </w:tabs>
      <w:spacing w:after="100"/>
    </w:pPr>
    <w:rPr>
      <w:rFonts w:ascii="Circular Std Black" w:eastAsiaTheme="minorEastAsia" w:hAnsi="Circular Std Black" w:cs="Circular Std Black"/>
      <w:b/>
      <w:bCs/>
      <w:noProof/>
      <w:lang w:eastAsia="es-ES"/>
    </w:rPr>
  </w:style>
  <w:style w:type="paragraph" w:styleId="TDC3">
    <w:name w:val="toc 3"/>
    <w:basedOn w:val="Normal"/>
    <w:next w:val="Normal"/>
    <w:autoRedefine/>
    <w:uiPriority w:val="39"/>
    <w:unhideWhenUsed/>
    <w:rsid w:val="00116094"/>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116094"/>
    <w:rPr>
      <w:color w:val="0563C1" w:themeColor="hyperlink"/>
      <w:u w:val="single"/>
    </w:rPr>
  </w:style>
  <w:style w:type="character" w:styleId="Mencinsinresolver">
    <w:name w:val="Unresolved Mention"/>
    <w:basedOn w:val="Fuentedeprrafopredeter"/>
    <w:uiPriority w:val="99"/>
    <w:semiHidden/>
    <w:unhideWhenUsed/>
    <w:rsid w:val="00033046"/>
    <w:rPr>
      <w:color w:val="605E5C"/>
      <w:shd w:val="clear" w:color="auto" w:fill="E1DFDD"/>
    </w:rPr>
  </w:style>
  <w:style w:type="character" w:customStyle="1" w:styleId="Ttulo3Car">
    <w:name w:val="Título 3 Car"/>
    <w:basedOn w:val="Fuentedeprrafopredeter"/>
    <w:link w:val="Ttulo3"/>
    <w:uiPriority w:val="9"/>
    <w:semiHidden/>
    <w:rsid w:val="0065422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681475146">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052969901">
      <w:bodyDiv w:val="1"/>
      <w:marLeft w:val="0"/>
      <w:marRight w:val="0"/>
      <w:marTop w:val="0"/>
      <w:marBottom w:val="0"/>
      <w:divBdr>
        <w:top w:val="none" w:sz="0" w:space="0" w:color="auto"/>
        <w:left w:val="none" w:sz="0" w:space="0" w:color="auto"/>
        <w:bottom w:val="none" w:sz="0" w:space="0" w:color="auto"/>
        <w:right w:val="none" w:sz="0" w:space="0" w:color="auto"/>
      </w:divBdr>
    </w:div>
    <w:div w:id="1271206716">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62520367">
      <w:bodyDiv w:val="1"/>
      <w:marLeft w:val="0"/>
      <w:marRight w:val="0"/>
      <w:marTop w:val="0"/>
      <w:marBottom w:val="0"/>
      <w:divBdr>
        <w:top w:val="none" w:sz="0" w:space="0" w:color="auto"/>
        <w:left w:val="none" w:sz="0" w:space="0" w:color="auto"/>
        <w:bottom w:val="none" w:sz="0" w:space="0" w:color="auto"/>
        <w:right w:val="none" w:sz="0" w:space="0" w:color="auto"/>
      </w:divBdr>
    </w:div>
    <w:div w:id="1565530777">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7489220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 w:id="2022775423">
      <w:bodyDiv w:val="1"/>
      <w:marLeft w:val="0"/>
      <w:marRight w:val="0"/>
      <w:marTop w:val="0"/>
      <w:marBottom w:val="0"/>
      <w:divBdr>
        <w:top w:val="none" w:sz="0" w:space="0" w:color="auto"/>
        <w:left w:val="none" w:sz="0" w:space="0" w:color="auto"/>
        <w:bottom w:val="none" w:sz="0" w:space="0" w:color="auto"/>
        <w:right w:val="none" w:sz="0" w:space="0" w:color="auto"/>
      </w:divBdr>
    </w:div>
    <w:div w:id="204324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qlite.org/download.html"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vanBasCub/BattleZone"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hyperlink" Target="https://www.python.org/downloads/" TargetMode="External"/><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3BCF8-8D7B-4124-A763-E918711CE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de carta.dotx</Template>
  <TotalTime>353</TotalTime>
  <Pages>1</Pages>
  <Words>3262</Words>
  <Characters>17947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IVAN BASCONES CUBILLO</cp:lastModifiedBy>
  <cp:revision>48</cp:revision>
  <cp:lastPrinted>2025-03-24T17:24:00Z</cp:lastPrinted>
  <dcterms:created xsi:type="dcterms:W3CDTF">2025-03-07T12:07:00Z</dcterms:created>
  <dcterms:modified xsi:type="dcterms:W3CDTF">2025-03-24T17:24:00Z</dcterms:modified>
</cp:coreProperties>
</file>